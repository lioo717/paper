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C9218B"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864772"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C9218B">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C9218B">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C9218B">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C9218B">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C9218B">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C9218B">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C9218B">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C9218B">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C9218B">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C9218B">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C9218B">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C9218B">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C9218B">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C9218B">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C9218B">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C9218B">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C9218B">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C9218B">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C9218B">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C9218B">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C9218B">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C9218B">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C9218B">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C9218B">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C9218B">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C9218B">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C9218B">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C9218B">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C9218B">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C9218B">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C9218B">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C9218B">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39999721" w:rsidR="00EE263C" w:rsidRPr="006C20F5" w:rsidRDefault="009918A6" w:rsidP="002A4B34">
      <w:pPr>
        <w:pStyle w:val="a1"/>
        <w:ind w:firstLine="480"/>
      </w:pPr>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proofErr w:type="spellStart"/>
      <w:r w:rsidR="007D0114" w:rsidRPr="007D0114">
        <w:t>Medasani</w:t>
      </w:r>
      <w:proofErr w:type="spellEnd"/>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w:t>
      </w:r>
      <w:r w:rsidR="00242889">
        <w:rPr>
          <w:rFonts w:hint="eastAsia"/>
        </w:rPr>
        <w:t>五</w:t>
      </w:r>
      <w:r w:rsidR="001F574C">
        <w:rPr>
          <w:rFonts w:hint="eastAsia"/>
        </w:rPr>
        <w:t>类</w:t>
      </w:r>
      <w:r w:rsidR="00376F9F">
        <w:rPr>
          <w:rFonts w:hint="eastAsia"/>
        </w:rPr>
        <w:t>：</w:t>
      </w:r>
      <w:r w:rsidR="00E80A48">
        <w:rPr>
          <w:rFonts w:hint="eastAsia"/>
        </w:rPr>
        <w:t>观察法、</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r w:rsidR="001F574C">
        <w:rPr>
          <w:rFonts w:hint="eastAsia"/>
        </w:rPr>
        <w:t>。</w:t>
      </w:r>
      <w:r w:rsidR="00E80A48">
        <w:rPr>
          <w:rFonts w:hint="eastAsia"/>
        </w:rPr>
        <w:t>观察法</w:t>
      </w:r>
      <w:r w:rsidR="00242889">
        <w:rPr>
          <w:rFonts w:hint="eastAsia"/>
        </w:rPr>
        <w:t>主要通过</w:t>
      </w:r>
      <w:r w:rsidR="00E80A48">
        <w:rPr>
          <w:rFonts w:hint="eastAsia"/>
        </w:rPr>
        <w:t>预先</w:t>
      </w:r>
      <w:r w:rsidR="00242889">
        <w:rPr>
          <w:rFonts w:hint="eastAsia"/>
        </w:rPr>
        <w:t>定义个参数化的连续的</w:t>
      </w:r>
      <w:r w:rsidR="00242889">
        <w:rPr>
          <w:rFonts w:hint="eastAsia"/>
        </w:rPr>
        <w:t>S-</w:t>
      </w:r>
      <w:r w:rsidR="00242889">
        <w:rPr>
          <w:rFonts w:hint="eastAsia"/>
        </w:rPr>
        <w:t>型的函数来</w:t>
      </w:r>
      <w:r w:rsidR="00CE25CA">
        <w:rPr>
          <w:rFonts w:hint="eastAsia"/>
        </w:rPr>
        <w:t>表示隶属度，</w:t>
      </w:r>
      <w:proofErr w:type="spellStart"/>
      <w:r w:rsidR="00CE25CA">
        <w:rPr>
          <w:rFonts w:hint="eastAsia"/>
        </w:rPr>
        <w:t>Dombi</w:t>
      </w:r>
      <w:proofErr w:type="spellEnd"/>
      <w:r w:rsidR="008A6A83">
        <w:rPr>
          <w:rFonts w:hint="eastAsia"/>
        </w:rPr>
        <w:t>[]</w:t>
      </w:r>
      <w:commentRangeStart w:id="26"/>
      <w:r w:rsidR="00CE25CA">
        <w:rPr>
          <w:rFonts w:hint="eastAsia"/>
        </w:rPr>
        <w:t>给出了一个定义</w:t>
      </w:r>
      <w:commentRangeEnd w:id="26"/>
      <w:r w:rsidR="008A6A83">
        <w:rPr>
          <w:rStyle w:val="ae"/>
        </w:rPr>
        <w:commentReference w:id="26"/>
      </w:r>
      <w:r w:rsidR="00CE25CA">
        <w:rPr>
          <w:rFonts w:hint="eastAsia"/>
        </w:rPr>
        <w:t>形式</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v</m:t>
                </m:r>
              </m:e>
              <m:sup>
                <m:r>
                  <w:rPr>
                    <w:rFonts w:ascii="Cambria Math" w:hAnsi="Cambria Math"/>
                  </w:rPr>
                  <m:t>λ-q</m:t>
                </m:r>
              </m:sup>
            </m:sSup>
            <m:d>
              <m:dPr>
                <m:ctrlPr>
                  <w:rPr>
                    <w:rFonts w:ascii="Cambria Math" w:hAnsi="Cambria Math"/>
                  </w:rPr>
                </m:ctrlPr>
              </m:dPr>
              <m:e>
                <m:r>
                  <m:rPr>
                    <m:sty m:val="p"/>
                  </m:rPr>
                  <w:rPr>
                    <w:rFonts w:ascii="Cambria Math" w:hAnsi="Cambria Math"/>
                  </w:rPr>
                  <m:t>b-x</m:t>
                </m:r>
              </m:e>
            </m:d>
            <m:ctrlPr>
              <w:rPr>
                <w:rFonts w:ascii="Cambria Math" w:hAnsi="Cambria Math"/>
                <w:i/>
              </w:rPr>
            </m:ctrlPr>
          </m:e>
          <m:sup>
            <m:r>
              <w:rPr>
                <w:rFonts w:ascii="Cambria Math" w:hAnsi="Cambria Math"/>
              </w:rPr>
              <m:t>λ</m:t>
            </m:r>
          </m:sup>
        </m:sSup>
        <m:r>
          <w:rPr>
            <w:rFonts w:ascii="Cambria Math" w:hAnsi="Cambria Math"/>
          </w:rPr>
          <m:t>)</m:t>
        </m:r>
        <m:r>
          <m:rPr>
            <m:sty m:val="p"/>
          </m:rPr>
          <w:rPr>
            <w:rFonts w:ascii="Cambria Math" w:hAnsi="Cambria Math"/>
          </w:rPr>
          <m:t xml:space="preserve"> , λ&gt;1</m:t>
        </m:r>
      </m:oMath>
      <w:r w:rsidR="00847F2C">
        <w:rPr>
          <w:rFonts w:hint="eastAsia"/>
        </w:rPr>
        <w:t>，其中</w:t>
      </w:r>
      <w:proofErr w:type="spellStart"/>
      <w:r w:rsidR="00847F2C">
        <w:rPr>
          <w:rFonts w:hint="eastAsia"/>
        </w:rPr>
        <w:t>a,b</w:t>
      </w:r>
      <w:proofErr w:type="spellEnd"/>
      <w:r w:rsidR="00847F2C">
        <w:rPr>
          <w:rFonts w:hint="eastAsia"/>
        </w:rPr>
        <w:t>用来约束</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为非负值，</w:t>
      </w:r>
      <m:oMath>
        <m:r>
          <m:rPr>
            <m:sty m:val="p"/>
          </m:rPr>
          <w:rPr>
            <w:rFonts w:ascii="Cambria Math" w:hAnsi="Cambria Math"/>
          </w:rPr>
          <m:t>λ</m:t>
        </m:r>
      </m:oMath>
      <w:r w:rsidR="001C3380">
        <w:rPr>
          <w:rFonts w:hint="eastAsia"/>
        </w:rPr>
        <w:t>用来控制</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的尖锐程度</w:t>
      </w:r>
      <w:r w:rsidR="008A6A83">
        <w:rPr>
          <w:rFonts w:hint="eastAsia"/>
        </w:rPr>
        <w:t>，</w:t>
      </w:r>
      <m:oMath>
        <m:r>
          <m:rPr>
            <m:sty m:val="p"/>
          </m:rPr>
          <w:rPr>
            <w:rFonts w:ascii="Cambria Math" w:hAnsi="Cambria Math"/>
          </w:rPr>
          <m:t>v</m:t>
        </m:r>
      </m:oMath>
      <w:r w:rsidR="008A6A83">
        <w:rPr>
          <w:rFonts w:hint="eastAsia"/>
        </w:rPr>
        <w:t>为</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8A6A83">
        <w:rPr>
          <w:rFonts w:hint="eastAsia"/>
        </w:rPr>
        <w:t>的期望值。</w:t>
      </w:r>
      <w:r w:rsidR="006C20F5">
        <w:rPr>
          <w:rFonts w:hint="eastAsia"/>
        </w:rPr>
        <w:t>启发式方法是通过专家预先定义隶属度函数的形状来确定</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6C20F5">
        <w:rPr>
          <w:rFonts w:hint="eastAsia"/>
        </w:rPr>
        <w:t>，常用的函数形式有分段线性函数，如</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eastAsiaTheme="minorEastAsia" w:hAnsi="Cambria Math" w:cstheme="minorBidi"/>
                    <w:i/>
                    <w:szCs w:val="24"/>
                  </w:rPr>
                </m:ctrlPr>
              </m:eqArr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r>
                      <w:rPr>
                        <w:rFonts w:ascii="Cambria Math" w:hAnsi="Cambria Math"/>
                      </w:rPr>
                      <m:t>α</m:t>
                    </m:r>
                  </m:den>
                </m:f>
                <m:r>
                  <w:rPr>
                    <w:rFonts w:ascii="Cambria Math" w:hAnsi="Cambria Math"/>
                  </w:rPr>
                  <m:t xml:space="preserve">    </m:t>
                </m:r>
                <m:r>
                  <m:rPr>
                    <m:sty m:val="p"/>
                  </m:rPr>
                  <w:rPr>
                    <w:rFonts w:ascii="Cambria Math" w:hAnsi="Cambria Math"/>
                  </w:rPr>
                  <m:t>如果</m:t>
                </m:r>
                <m:r>
                  <m:rPr>
                    <m:sty m:val="p"/>
                  </m:rPr>
                  <w:rPr>
                    <w:rFonts w:ascii="Cambria Math" w:hAnsi="Cambria Math"/>
                  </w:rPr>
                  <m:t>α-a</m:t>
                </m:r>
                <m:r>
                  <m:rPr>
                    <m:sty m:val="p"/>
                  </m:rPr>
                  <w:rPr>
                    <w:rFonts w:ascii="Cambria Math" w:hAnsi="Cambria Math" w:hint="eastAsia"/>
                  </w:rPr>
                  <m:t>≤</m:t>
                </m:r>
                <m:r>
                  <m:rPr>
                    <m:sty m:val="p"/>
                  </m:rPr>
                  <w:rPr>
                    <w:rFonts w:ascii="Cambria Math" w:hAnsi="Cambria Math"/>
                  </w:rPr>
                  <m:t>x</m:t>
                </m:r>
                <m:r>
                  <m:rPr>
                    <m:sty m:val="p"/>
                  </m:rPr>
                  <w:rPr>
                    <w:rFonts w:ascii="Cambria Math" w:hAnsi="Cambria Math" w:hint="eastAsia"/>
                  </w:rPr>
                  <m:t>≤</m:t>
                </m:r>
                <m:r>
                  <m:rPr>
                    <m:sty m:val="p"/>
                  </m:rPr>
                  <w:rPr>
                    <w:rFonts w:ascii="Cambria Math" w:hAnsi="Cambria Math"/>
                  </w:rPr>
                  <m:t>α+a</m:t>
                </m:r>
              </m:e>
              <m:e>
                <m:r>
                  <w:rPr>
                    <w:rFonts w:ascii="Cambria Math" w:hAnsi="Cambria Math"/>
                  </w:rPr>
                  <m:t xml:space="preserve">0          </m:t>
                </m:r>
                <m:r>
                  <m:rPr>
                    <m:sty m:val="p"/>
                  </m:rPr>
                  <w:rPr>
                    <w:rFonts w:ascii="Cambria Math" w:hAnsi="Cambria Math"/>
                  </w:rPr>
                  <m:t>否则</m:t>
                </m:r>
                <m:r>
                  <w:rPr>
                    <w:rFonts w:ascii="Cambria Math" w:hAnsi="Cambria Math"/>
                  </w:rPr>
                  <m:t xml:space="preserve">  </m:t>
                </m:r>
                <m:r>
                  <w:rPr>
                    <w:rFonts w:ascii="Cambria Math" w:hAnsi="Cambria Math"/>
                  </w:rPr>
                  <m:t xml:space="preserve">          </m:t>
                </m:r>
                <m:r>
                  <w:rPr>
                    <w:rFonts w:ascii="Cambria Math" w:hAnsi="Cambria Math"/>
                  </w:rPr>
                  <m:t xml:space="preserve">    </m:t>
                </m:r>
              </m:e>
            </m:eqArr>
          </m:e>
        </m:d>
      </m:oMath>
      <w:r w:rsidR="006C20F5">
        <w:rPr>
          <w:rFonts w:hint="eastAsia"/>
        </w:rPr>
        <w:t>；分段单调函数，如</w:t>
      </w:r>
      <w:r w:rsidR="006C20F5">
        <w:rPr>
          <w:rFonts w:hint="eastAsia"/>
        </w:rPr>
        <w:t>S-</w:t>
      </w:r>
      <w:r w:rsidR="006C20F5">
        <w:rPr>
          <w:rFonts w:hint="eastAsia"/>
        </w:rPr>
        <w:t>型函数：</w:t>
      </w:r>
      <m:oMath>
        <m:r>
          <m:rPr>
            <m:sty m:val="p"/>
          </m:rPr>
          <w:rPr>
            <w:rFonts w:ascii="Cambria Math" w:hAnsi="Cambria Math"/>
          </w:rPr>
          <m:t>S</m:t>
        </m:r>
        <m:d>
          <m:dPr>
            <m:ctrlPr>
              <w:rPr>
                <w:rFonts w:ascii="Cambria Math" w:hAnsi="Cambria Math"/>
              </w:rPr>
            </m:ctrlPr>
          </m:dPr>
          <m:e>
            <m:r>
              <m:rPr>
                <m:sty m:val="p"/>
              </m:rPr>
              <w:rPr>
                <w:rFonts w:ascii="Cambria Math" w:hAnsi="Cambria Math"/>
              </w:rPr>
              <m:t>x;a,b,c</m:t>
            </m:r>
          </m:e>
        </m:d>
        <m:r>
          <m:rPr>
            <m:sty m:val="p"/>
          </m:rP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hAnsi="Cambria Math"/>
                    <w:i/>
                  </w:rPr>
                </m:ctrlPr>
              </m:eqArrPr>
              <m:e>
                <m:eqArr>
                  <m:eqArrPr>
                    <m:ctrlPr>
                      <w:rPr>
                        <w:rFonts w:ascii="Cambria Math" w:eastAsiaTheme="minorEastAsia" w:hAnsi="Cambria Math" w:cstheme="minorBidi"/>
                        <w:i/>
                        <w:szCs w:val="24"/>
                      </w:rPr>
                    </m:ctrlPr>
                  </m:eqArrPr>
                  <m:e>
                    <m:r>
                      <w:rPr>
                        <w:rFonts w:ascii="Cambria Math" w:hAnsi="Cambria Math"/>
                      </w:rPr>
                      <m:t xml:space="preserve">0       </m:t>
                    </m:r>
                    <m:r>
                      <w:rPr>
                        <w:rFonts w:ascii="Cambria Math" w:hAnsi="Cambria Math"/>
                      </w:rPr>
                      <m:t xml:space="preserve"> </m:t>
                    </m:r>
                    <m:r>
                      <w:rPr>
                        <w:rFonts w:ascii="Cambria Math" w:hAnsi="Cambria Math"/>
                      </w:rPr>
                      <m:t xml:space="preserve">   </m:t>
                    </m:r>
                    <m:r>
                      <w:rPr>
                        <w:rFonts w:ascii="Cambria Math" w:hAnsi="Cambria Math"/>
                      </w:rPr>
                      <m:t xml:space="preserve"> </m:t>
                    </m:r>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a  </m:t>
                    </m:r>
                    <m:r>
                      <m:rPr>
                        <m:sty m:val="p"/>
                      </m:rPr>
                      <w:rPr>
                        <w:rFonts w:ascii="Cambria Math" w:hAnsi="Cambria Math"/>
                      </w:rPr>
                      <m:t xml:space="preserve"> </m:t>
                    </m:r>
                    <m:r>
                      <m:rPr>
                        <m:sty m:val="p"/>
                      </m:rPr>
                      <w:rPr>
                        <w:rFonts w:ascii="Cambria Math" w:hAnsi="Cambria Math"/>
                      </w:rPr>
                      <m:t xml:space="preserve"> </m:t>
                    </m:r>
                  </m:e>
                  <m:e>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m:t>
                    </m:r>
                    <m:r>
                      <w:rPr>
                        <w:rFonts w:ascii="Cambria Math" w:hAnsi="Cambria Math"/>
                      </w:rPr>
                      <m:t xml:space="preserve">    </m:t>
                    </m:r>
                    <m:r>
                      <w:rPr>
                        <w:rFonts w:ascii="Cambria Math" w:hAnsi="Cambria Math"/>
                      </w:rPr>
                      <m:t>a</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b</m:t>
                    </m:r>
                    <m:r>
                      <m:rPr>
                        <m:sty m:val="p"/>
                      </m:rP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m:t>
                    </m:r>
                    <m:r>
                      <w:rPr>
                        <w:rFonts w:ascii="Cambria Math" w:hAnsi="Cambria Math"/>
                      </w:rPr>
                      <m:t>b</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c</m:t>
                    </m:r>
                    <m:r>
                      <m:rPr>
                        <m:sty m:val="p"/>
                      </m:rPr>
                      <w:rPr>
                        <w:rFonts w:ascii="Cambria Math" w:hAnsi="Cambria Math"/>
                      </w:rPr>
                      <m:t xml:space="preserve"> </m:t>
                    </m:r>
                  </m:e>
                </m:eqArr>
              </m:e>
              <m:e>
                <m:r>
                  <w:rPr>
                    <w:rFonts w:ascii="Cambria Math" w:hAnsi="Cambria Math"/>
                  </w:rPr>
                  <m:t xml:space="preserve">1            x&gt;c     </m:t>
                </m:r>
              </m:e>
            </m:eqArr>
          </m:e>
        </m:d>
        <m:r>
          <w:rPr>
            <w:rFonts w:ascii="Cambria Math" w:hAnsi="Cambria Math"/>
          </w:rPr>
          <m:t>,b=</m:t>
        </m:r>
        <m:f>
          <m:fPr>
            <m:ctrlPr>
              <w:rPr>
                <w:rFonts w:ascii="Cambria Math" w:hAnsi="Cambria Math"/>
                <w:i/>
              </w:rPr>
            </m:ctrlPr>
          </m:fPr>
          <m:num>
            <m:r>
              <w:rPr>
                <w:rFonts w:ascii="Cambria Math" w:hAnsi="Cambria Math"/>
              </w:rPr>
              <m:t>a+c</m:t>
            </m:r>
          </m:num>
          <m:den>
            <m:r>
              <w:rPr>
                <w:rFonts w:ascii="Cambria Math" w:hAnsi="Cambria Math"/>
              </w:rPr>
              <m:t>2</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-b</m:t>
                </m:r>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e>
                  <m:sup>
                    <m:r>
                      <m:rPr>
                        <m:sty m:val="p"/>
                      </m:rPr>
                      <w:rPr>
                        <w:rFonts w:ascii="Cambria Math" w:hAnsi="Cambria Math"/>
                      </w:rPr>
                      <m:t>2</m:t>
                    </m:r>
                  </m:sup>
                </m:sSup>
              </m:e>
            </m:d>
          </m:e>
        </m:func>
      </m:oMath>
      <w:r w:rsidR="006C20F5">
        <w:rPr>
          <w:rFonts w:hint="eastAsia"/>
        </w:rPr>
        <w:t>。基于概率的方法是通过概率分布来确定隶属度函数可能的分布情况，但是</w:t>
      </w:r>
      <w:proofErr w:type="spellStart"/>
      <w:r w:rsidR="006C20F5">
        <w:rPr>
          <w:rFonts w:hint="eastAsia"/>
        </w:rPr>
        <w:t>zadeh</w:t>
      </w:r>
      <w:proofErr w:type="spellEnd"/>
      <w:r w:rsidR="006C20F5">
        <w:rPr>
          <w:rFonts w:hint="eastAsia"/>
        </w:rPr>
        <w:t>指出基于概率的方法并不是一个精确的方法，隶属度与概率两者的概念并不是完全相同，只能用作粗略的估计，但是基于概率的方法还是提供了一个对隶属度函数的一种计算方法。</w:t>
      </w:r>
      <w:r w:rsidR="000B336D">
        <w:rPr>
          <w:rFonts w:hint="eastAsia"/>
        </w:rPr>
        <w:t>基于直方图的方法是通过构造特征直方图，然后通过特征直方图拟合参数化方程，这种方法易于实现，亦可以将隶属度函数用于分类问题中。</w:t>
      </w:r>
      <w:r w:rsidR="006C20F5">
        <w:rPr>
          <w:rFonts w:hint="eastAsia"/>
        </w:rPr>
        <w:t>基于最近邻的方法是通过寻找训练集中与样本</w:t>
      </w:r>
      <w:r w:rsidR="006C20F5">
        <w:rPr>
          <w:rFonts w:hint="eastAsia"/>
        </w:rPr>
        <w:t>x</w:t>
      </w:r>
      <w:r w:rsidR="006C20F5">
        <w:rPr>
          <w:rFonts w:hint="eastAsia"/>
        </w:rPr>
        <w:t>最近近邻的</w:t>
      </w:r>
      <m:oMath>
        <m:r>
          <m:rPr>
            <m:sty m:val="p"/>
          </m:rPr>
          <w:rPr>
            <w:rFonts w:ascii="Cambria Math" w:hAnsi="Cambria Math"/>
          </w:rPr>
          <m:t>K</m:t>
        </m:r>
      </m:oMath>
      <w:r w:rsidR="006C20F5">
        <w:rPr>
          <w:rFonts w:hint="eastAsia"/>
        </w:rPr>
        <w:t>个点来确定样本</w:t>
      </w:r>
      <w:r w:rsidR="006C20F5">
        <w:rPr>
          <w:rFonts w:hint="eastAsia"/>
        </w:rPr>
        <w:t>x</w:t>
      </w:r>
      <w:r w:rsidR="006C20F5">
        <w:rPr>
          <w:rFonts w:hint="eastAsia"/>
        </w:rPr>
        <w:t>属于</w:t>
      </w:r>
      <m:oMath>
        <m:r>
          <m:rPr>
            <m:sty m:val="p"/>
          </m:rPr>
          <w:rPr>
            <w:rFonts w:ascii="Cambria Math" w:hAnsi="Cambria Math"/>
          </w:rPr>
          <m:t>i</m:t>
        </m:r>
      </m:oMath>
      <w:r w:rsidR="006C20F5">
        <w:rPr>
          <w:rFonts w:hint="eastAsia"/>
        </w:rPr>
        <w:t>类的隶属度，详细的算法介绍请参考</w:t>
      </w:r>
      <w:commentRangeStart w:id="27"/>
      <w:r w:rsidR="006C20F5">
        <w:rPr>
          <w:rFonts w:hint="eastAsia"/>
        </w:rPr>
        <w:t>第四章</w:t>
      </w:r>
      <w:commentRangeEnd w:id="27"/>
      <w:r w:rsidR="006C20F5">
        <w:rPr>
          <w:rStyle w:val="ae"/>
        </w:rPr>
        <w:commentReference w:id="27"/>
      </w:r>
      <w:r w:rsidR="006C20F5">
        <w:rPr>
          <w:rFonts w:hint="eastAsia"/>
        </w:rPr>
        <w:t>。</w:t>
      </w:r>
      <w:commentRangeStart w:id="28"/>
      <w:r w:rsidR="0072739E">
        <w:rPr>
          <w:rFonts w:hint="eastAsia"/>
        </w:rPr>
        <w:t>基于神经网络的方法是通过神经网络的前馈</w:t>
      </w:r>
      <w:r w:rsidR="0072739E">
        <w:rPr>
          <w:rFonts w:hint="eastAsia"/>
        </w:rPr>
        <w:lastRenderedPageBreak/>
        <w:t>输出来确定隶属度函数。</w:t>
      </w:r>
      <w:commentRangeEnd w:id="28"/>
      <w:r w:rsidR="00AF166D">
        <w:rPr>
          <w:rStyle w:val="ae"/>
        </w:rPr>
        <w:commentReference w:id="28"/>
      </w:r>
      <w:r w:rsidR="0072739E">
        <w:rPr>
          <w:rFonts w:hint="eastAsia"/>
        </w:rPr>
        <w:t>多层神经网络的激活函数输出与模糊集中的隶属度函数非常接近，当输出的神经元的个数与类别标签数相同，且输出单元的激活函数为</w:t>
      </w:r>
      <w:r w:rsidR="0072739E">
        <w:rPr>
          <w:rFonts w:hint="eastAsia"/>
        </w:rPr>
        <w:t>sigmoid</w:t>
      </w:r>
      <w:r w:rsidR="0072739E">
        <w:rPr>
          <w:rFonts w:hint="eastAsia"/>
        </w:rPr>
        <w:t>等函数时，这是网络可以作为隶属度生成网络训练，通过反向传播算法训练神经网络，生成隶属度函数。</w:t>
      </w:r>
    </w:p>
    <w:p w14:paraId="195AE6DC" w14:textId="2C9F19C5" w:rsidR="00C9218B" w:rsidRDefault="009A7FD5" w:rsidP="00EE263C">
      <w:pPr>
        <w:pStyle w:val="a1"/>
        <w:ind w:firstLine="480"/>
        <w:rPr>
          <w:rFonts w:hint="eastAsia"/>
        </w:rPr>
      </w:pPr>
      <w:r>
        <w:rPr>
          <w:rFonts w:hint="eastAsia"/>
        </w:rPr>
        <w:t>基于模糊集理论</w:t>
      </w:r>
      <w:r w:rsidRPr="009A7FD5">
        <w:rPr>
          <w:rFonts w:hint="eastAsia"/>
        </w:rPr>
        <w:t>Lawry</w:t>
      </w:r>
      <w:r>
        <w:rPr>
          <w:rFonts w:hint="eastAsia"/>
        </w:rPr>
        <w:t>提出了标签语义学，</w:t>
      </w:r>
      <w:r w:rsidR="003F3225">
        <w:rPr>
          <w:rFonts w:hint="eastAsia"/>
        </w:rPr>
        <w:t>在标签语义学中</w:t>
      </w:r>
      <w:r w:rsidR="003F3225" w:rsidRPr="009A7FD5">
        <w:rPr>
          <w:rFonts w:hint="eastAsia"/>
        </w:rPr>
        <w:t>Lawry</w:t>
      </w:r>
      <w:r w:rsidR="00B22844">
        <w:rPr>
          <w:rFonts w:hint="eastAsia"/>
        </w:rPr>
        <w:t>定义了</w:t>
      </w:r>
      <w:r w:rsidR="00146F8F">
        <w:rPr>
          <w:rFonts w:hint="eastAsia"/>
        </w:rPr>
        <w:t>质量函数</w:t>
      </w:r>
      <w:r w:rsidR="00B22844">
        <w:rPr>
          <w:rFonts w:hint="eastAsia"/>
        </w:rPr>
        <w:t>和</w:t>
      </w:r>
      <w:r w:rsidR="00B26731">
        <w:rPr>
          <w:rFonts w:hint="eastAsia"/>
        </w:rPr>
        <w:t>适合度用来描述使用某一标签描述一个对象的适合程度。</w:t>
      </w:r>
      <w:r w:rsidR="00B22844">
        <w:rPr>
          <w:rFonts w:hint="eastAsia"/>
        </w:rPr>
        <w:t>质量函数</w:t>
      </w:r>
      <w:r w:rsidR="009E0ABF" w:rsidRPr="00CD692B">
        <w:rPr>
          <w:rFonts w:hint="eastAsia"/>
        </w:rPr>
        <w:t>表示使用一个标签描述某一样本的不确定程度。这种不确定性与语言习惯的含蓄程度和背景知识相关。</w:t>
      </w:r>
      <w:r w:rsidR="009E0ABF">
        <w:rPr>
          <w:rFonts w:hint="eastAsia"/>
        </w:rPr>
        <w:t>适合度表示一个人主观的对使用一个语义标签描述一个样本的置信度，这依赖于他的背景知识。</w:t>
      </w:r>
      <w:r w:rsidR="00D7049F" w:rsidRPr="00CD692B">
        <w:rPr>
          <w:rFonts w:hint="eastAsia"/>
        </w:rPr>
        <w:t>Lawry</w:t>
      </w:r>
      <w:r w:rsidR="00D7049F" w:rsidRPr="00CD692B">
        <w:rPr>
          <w:rFonts w:hint="eastAsia"/>
        </w:rPr>
        <w:t>提出的</w:t>
      </w:r>
      <w:r w:rsidR="00D7049F">
        <w:rPr>
          <w:rFonts w:hint="eastAsia"/>
        </w:rPr>
        <w:t>标签语义学</w:t>
      </w:r>
      <w:r w:rsidR="00D7049F" w:rsidRPr="00CD692B">
        <w:rPr>
          <w:rFonts w:hint="eastAsia"/>
        </w:rPr>
        <w:t>是用以描述含糊概念的不确定性的理论。表示人群在使用该语义标签交流时所表达的语义信息。</w:t>
      </w:r>
      <w:r w:rsidR="00D7049F">
        <w:rPr>
          <w:rFonts w:hint="eastAsia"/>
        </w:rPr>
        <w:t>从这个观点来看，人们在进行信息交流时必须判定使用哪一个标签来描述对象。</w:t>
      </w:r>
      <w:bookmarkStart w:id="29" w:name="_GoBack"/>
      <w:bookmarkEnd w:id="29"/>
    </w:p>
    <w:p w14:paraId="1D413265" w14:textId="0B51CC8B" w:rsidR="00826497" w:rsidRPr="000D29D5" w:rsidRDefault="000D29D5" w:rsidP="000D29D5">
      <w:pPr>
        <w:pStyle w:val="2"/>
        <w:tabs>
          <w:tab w:val="clear" w:pos="630"/>
        </w:tabs>
        <w:spacing w:before="240" w:line="360" w:lineRule="auto"/>
        <w:ind w:left="578" w:hanging="578"/>
        <w:rPr>
          <w:rFonts w:ascii="宋体" w:eastAsia="宋体" w:hAnsi="宋体"/>
        </w:rPr>
      </w:pPr>
      <w:bookmarkStart w:id="30" w:name="_Toc469855486"/>
      <w:r>
        <w:rPr>
          <w:rFonts w:ascii="宋体" w:eastAsia="宋体" w:hAnsi="宋体" w:hint="eastAsia"/>
        </w:rPr>
        <w:t>研究内容</w:t>
      </w:r>
      <w:bookmarkEnd w:id="30"/>
      <w:r w:rsidR="00105DE6">
        <w:rPr>
          <w:rFonts w:ascii="宋体" w:eastAsia="宋体" w:hAnsi="宋体" w:hint="eastAsia"/>
        </w:rPr>
        <w:t>和主要贡献</w:t>
      </w:r>
    </w:p>
    <w:p w14:paraId="0069E824" w14:textId="77777777" w:rsidR="00826497" w:rsidRDefault="00826497" w:rsidP="00826497">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3A8F2FDC" w14:textId="77777777" w:rsidR="00826497" w:rsidRDefault="00826497" w:rsidP="009A7FD5">
      <w:pPr>
        <w:pStyle w:val="a1"/>
        <w:ind w:firstLineChars="0" w:firstLine="420"/>
      </w:pPr>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proofErr w:type="spellStart"/>
      <w:r w:rsidRPr="009A7FD5">
        <w:rPr>
          <w:rFonts w:hint="eastAsia"/>
        </w:rPr>
        <w:t>Klawonn</w:t>
      </w:r>
      <w:proofErr w:type="spellEnd"/>
      <w:r w:rsidRPr="009A7FD5">
        <w:rPr>
          <w:rFonts w:hint="eastAsia"/>
        </w:rPr>
        <w:t>等提出的基于相似性的框架，</w:t>
      </w:r>
      <w:r w:rsidRPr="009A7FD5">
        <w:rPr>
          <w:rFonts w:hint="eastAsia"/>
        </w:rPr>
        <w:t>Lawry</w:t>
      </w:r>
      <w:r w:rsidRPr="009A7FD5">
        <w:rPr>
          <w:rFonts w:hint="eastAsia"/>
        </w:rPr>
        <w:t>和</w:t>
      </w:r>
      <w:r w:rsidRPr="009A7FD5">
        <w:rPr>
          <w:rFonts w:hint="eastAsia"/>
        </w:rPr>
        <w:t>Tang</w:t>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p>
    <w:p w14:paraId="222BDB9F" w14:textId="77777777" w:rsidR="00826497" w:rsidRPr="006748C7" w:rsidRDefault="00826497" w:rsidP="00826497">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7777777" w:rsidR="00826497" w:rsidRPr="00826497" w:rsidRDefault="00826497" w:rsidP="00826497">
      <w:pPr>
        <w:pStyle w:val="a1"/>
        <w:ind w:firstLine="480"/>
      </w:pPr>
    </w:p>
    <w:p w14:paraId="0093075F" w14:textId="7B7D32D9" w:rsidR="00E43132" w:rsidRPr="00E43132" w:rsidRDefault="00EF5725" w:rsidP="00EF5725">
      <w:pPr>
        <w:pStyle w:val="1"/>
      </w:pPr>
      <w:r>
        <w:rPr>
          <w:rFonts w:hint="eastAsia"/>
        </w:rPr>
        <w:lastRenderedPageBreak/>
        <w:t>相关背景知识</w:t>
      </w:r>
    </w:p>
    <w:p w14:paraId="52D98E58" w14:textId="0E47DAAD" w:rsidR="00FB2E7A" w:rsidRDefault="00BC5665" w:rsidP="00AB195A">
      <w:pPr>
        <w:pStyle w:val="3"/>
      </w:pPr>
      <w:bookmarkStart w:id="31" w:name="_Toc469855482"/>
      <w:r>
        <w:rPr>
          <w:rFonts w:hint="eastAsia"/>
        </w:rPr>
        <w:t>标签语义法</w:t>
      </w:r>
      <w:bookmarkEnd w:id="31"/>
    </w:p>
    <w:p w14:paraId="7CB15D6B" w14:textId="26683E8D"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C9218B"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32"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32"/>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33" w:name="_Toc469855483"/>
      <w:r>
        <w:rPr>
          <w:rFonts w:hint="eastAsia"/>
        </w:rPr>
        <w:t>原型理论</w:t>
      </w:r>
      <w:bookmarkEnd w:id="33"/>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4"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4"/>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5"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35"/>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6" w:name="_Toc469855484"/>
      <w:r>
        <w:rPr>
          <w:rFonts w:hint="eastAsia"/>
        </w:rPr>
        <w:t>字典学习</w:t>
      </w:r>
      <w:bookmarkEnd w:id="36"/>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37"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37"/>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8"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38"/>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9" w:name="_Toc469855485"/>
      <w:r>
        <w:rPr>
          <w:rFonts w:hint="eastAsia"/>
        </w:rPr>
        <w:t>正则化</w:t>
      </w:r>
      <w:bookmarkEnd w:id="39"/>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C9218B"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C9218B"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C9218B"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8"/>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9"/>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30"/>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mv="urn:schemas-microsoft-com:mac:vml" xmlns:mo="http://schemas.microsoft.com/office/mac/office/2008/main">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31"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2"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3" o:title="" croptop="20306f" cropbottom="9542f" cropright="33191f"/>
                </v:shape>
                <w10:anchorlock/>
              </v:group>
            </w:pict>
          </mc:Fallback>
        </mc:AlternateContent>
      </w:r>
    </w:p>
    <w:p w14:paraId="011DAA53" w14:textId="7654B099"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40" w:name="_Toc165262358"/>
      <w:bookmarkEnd w:id="40"/>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41" w:name="_Toc469855487"/>
      <w:r>
        <w:rPr>
          <w:rFonts w:ascii="宋体" w:eastAsia="宋体" w:hAnsi="宋体" w:hint="eastAsia"/>
        </w:rPr>
        <w:lastRenderedPageBreak/>
        <w:t>基于</w:t>
      </w:r>
      <w:r w:rsidR="00D86B91">
        <w:rPr>
          <w:rFonts w:ascii="宋体" w:eastAsia="宋体" w:hAnsi="宋体" w:hint="eastAsia"/>
        </w:rPr>
        <w:t>熵的模糊重构算法</w:t>
      </w:r>
      <w:bookmarkEnd w:id="41"/>
    </w:p>
    <w:p w14:paraId="6E2A0D5B" w14:textId="1BDC1FE3" w:rsidR="006866B2" w:rsidRDefault="006866B2" w:rsidP="006866B2">
      <w:pPr>
        <w:pStyle w:val="2"/>
      </w:pPr>
      <w:bookmarkStart w:id="42" w:name="_Toc469855488"/>
      <w:r>
        <w:rPr>
          <w:rFonts w:hint="eastAsia"/>
        </w:rPr>
        <w:t>基于质量函数与原型理论的模糊重构</w:t>
      </w:r>
      <w:bookmarkEnd w:id="42"/>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3" w:name="_Toc469855489"/>
      <w:r>
        <w:rPr>
          <w:rFonts w:hint="eastAsia"/>
          <w:shd w:val="clear" w:color="auto" w:fill="FFFFFF"/>
        </w:rPr>
        <w:t>根据模糊重构确定质量函数</w:t>
      </w:r>
      <w:bookmarkEnd w:id="43"/>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C9218B"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C9218B"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4" w:name="_Toc469855490"/>
      <w:r>
        <w:rPr>
          <w:rFonts w:hint="eastAsia"/>
        </w:rPr>
        <w:t>几种参数约减方法</w:t>
      </w:r>
      <w:bookmarkEnd w:id="44"/>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C9218B"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C9218B"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C9218B"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C9218B"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C9218B"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C9218B"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C9218B"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C9218B"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C9218B"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C9218B"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C9218B"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C9218B"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45" w:name="_Toc469855491"/>
      <w:r w:rsidRPr="00985CDD">
        <w:rPr>
          <w:rFonts w:hint="eastAsia"/>
        </w:rPr>
        <w:t>基于熵的模糊重构</w:t>
      </w:r>
      <w:bookmarkEnd w:id="45"/>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lastRenderedPageBreak/>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46"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6"/>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C9218B"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C9218B"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C9218B"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C9218B"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47"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47"/>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C9218B"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lastRenderedPageBreak/>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C9218B"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C9218B"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C9218B"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C9218B"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proofErr w:type="spellStart"/>
      <w:r w:rsidR="00AF6563">
        <w:rPr>
          <w:rFonts w:hint="eastAsia"/>
        </w:rPr>
        <w:t>i</w:t>
      </w:r>
      <w:proofErr w:type="spellEnd"/>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48" w:name="_Ref469995001"/>
    <w:p w14:paraId="3436DF52" w14:textId="3B7C8923" w:rsidR="007A5DEC" w:rsidRDefault="00C9218B"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8"/>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proofErr w:type="spellStart"/>
      <w:r>
        <w:rPr>
          <w:rFonts w:hint="eastAsia"/>
        </w:rPr>
        <w:t>i</w:t>
      </w:r>
      <w:proofErr w:type="spellEnd"/>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323D38AD" w14:textId="7E65B9B1" w:rsidR="001B441C" w:rsidRPr="008B04F7" w:rsidRDefault="000A0ADA" w:rsidP="00A738F7">
      <w:pPr>
        <w:pStyle w:val="a1"/>
        <w:ind w:firstLine="480"/>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2E47A189" w14:textId="77777777" w:rsidR="008B04F7" w:rsidRPr="001B441C" w:rsidRDefault="008B04F7" w:rsidP="00A738F7">
      <w:pPr>
        <w:pStyle w:val="a1"/>
        <w:ind w:firstLine="480"/>
      </w:pPr>
    </w:p>
    <w:p w14:paraId="2E9A79D6" w14:textId="6614F06E" w:rsidR="00BC5CAB" w:rsidRDefault="00BC5CAB" w:rsidP="0052631F">
      <w:pPr>
        <w:pStyle w:val="1"/>
      </w:pPr>
      <w:bookmarkStart w:id="49" w:name="_Toc165262366"/>
      <w:bookmarkStart w:id="50" w:name="_Toc469855492"/>
      <w:bookmarkEnd w:id="49"/>
      <w:r>
        <w:rPr>
          <w:rFonts w:hint="eastAsia"/>
        </w:rPr>
        <w:lastRenderedPageBreak/>
        <w:t>实验</w:t>
      </w:r>
      <w:bookmarkEnd w:id="50"/>
    </w:p>
    <w:p w14:paraId="47278D6B" w14:textId="4EA74C40" w:rsidR="00A02C3F" w:rsidRDefault="004D6985" w:rsidP="00A02C3F">
      <w:pPr>
        <w:pStyle w:val="3"/>
      </w:pPr>
      <w:bookmarkStart w:id="51" w:name="_Toc469855493"/>
      <m:oMath>
        <m:r>
          <m:rPr>
            <m:sty m:val="b"/>
          </m:rPr>
          <w:rPr>
            <w:rFonts w:ascii="Cambria Math" w:hAnsi="Cambria Math"/>
          </w:rPr>
          <m:t>λ</m:t>
        </m:r>
      </m:oMath>
      <w:r>
        <w:rPr>
          <w:rFonts w:hint="eastAsia"/>
        </w:rPr>
        <w:t>对重构系数的影响</w:t>
      </w:r>
      <w:bookmarkEnd w:id="51"/>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9">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C9218B" w:rsidRPr="00D04D4F" w:rsidRDefault="00C9218B"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C9218B" w:rsidRPr="00D04D4F" w:rsidRDefault="00C9218B"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C9218B" w:rsidRPr="00D04D4F" w:rsidRDefault="00C9218B"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4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">
                <v:group id="组 20" o:spid="_x0000_s1027" style="position:absolute;width:53276;height:25686" coordsize="53276,2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图片 11" o:spid="_x0000_s1028" type="#_x0000_t75" style="position:absolute;top:4127;width:53276;height:2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">
                    <v:imagedata r:id="rId42" o:title=""/>
                  </v:shape>
                  <v:shapetype id="_x0000_t202" coordsize="21600,21600" o:spt="202" path="m,l,21600r21600,l21600,xe">
                    <v:stroke joinstyle="miter"/>
                    <v:path gradientshapeok="t" o:connecttype="rect"/>
                  </v:shapetype>
                  <v:shape id="文本框 14" o:spid="_x0000_s1029" type="#_x0000_t202" style="position:absolute;left:14663;width:2393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4DDC711" w14:textId="77777777" w:rsidR="00C9218B" w:rsidRPr="00D04D4F" w:rsidRDefault="00C9218B"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top:31765;width:9360;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">
                  <v:imagedata r:id="rId43" o:title=""/>
                  <v:path arrowok="t"/>
                </v:shape>
                <v:shape id="图片 16" o:spid="_x0000_s1031" type="#_x0000_t75" style="position:absolute;left:17334;top:31765;width:9360;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">
                  <v:imagedata r:id="rId44" o:title=""/>
                  <v:path arrowok="t"/>
                </v:shape>
                <v:shape id="文本框 17" o:spid="_x0000_s1032" type="#_x0000_t202" style="position:absolute;left:17636;top:27952;width:11124;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3AB9D2F8" w14:textId="77777777" w:rsidR="00C9218B" w:rsidRPr="00D04D4F" w:rsidRDefault="00C9218B"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top:27923;width:1329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1F7446B" w14:textId="77777777" w:rsidR="00C9218B" w:rsidRPr="00D04D4F" w:rsidRDefault="00C9218B"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52"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2"/>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w:t>
      </w:r>
      <w:r w:rsidR="00651B17">
        <w:rPr>
          <w:rFonts w:hint="eastAsia"/>
        </w:rPr>
        <w:lastRenderedPageBreak/>
        <w:t>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mv="urn:schemas-microsoft-com:mac:vml" xmlns:mo="http://schemas.microsoft.com/office/mac/office/2008/main">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7"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8" o:title=""/>
                  <v:path arrowok="t"/>
                </v:shape>
                <w10:anchorlock/>
              </v:group>
            </w:pict>
          </mc:Fallback>
        </mc:AlternateContent>
      </w:r>
    </w:p>
    <w:p w14:paraId="16D56B1A" w14:textId="1333E15B" w:rsidR="00CC019D" w:rsidRDefault="000915C8" w:rsidP="000915C8">
      <w:pPr>
        <w:pStyle w:val="af0"/>
      </w:pPr>
      <w:bookmarkStart w:id="53" w:name="_Ref469855524"/>
      <w:bookmarkStart w:id="54" w:name="_Ref469771029"/>
      <w:bookmarkStart w:id="55"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53"/>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4"/>
      <w:r w:rsidR="005205D9">
        <w:rPr>
          <w:rFonts w:hint="eastAsia"/>
        </w:rPr>
        <w:t>，右图为残差与</w:t>
      </w:r>
      <m:oMath>
        <m:r>
          <m:rPr>
            <m:sty m:val="p"/>
          </m:rPr>
          <w:rPr>
            <w:rFonts w:ascii="Cambria Math" w:hAnsi="Cambria Math"/>
          </w:rPr>
          <m:t>λ</m:t>
        </m:r>
      </m:oMath>
      <w:r w:rsidR="005205D9">
        <w:rPr>
          <w:rFonts w:hint="eastAsia"/>
        </w:rPr>
        <w:t>的关系</w:t>
      </w:r>
      <w:bookmarkEnd w:id="55"/>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56" w:name="_Toc469855494"/>
      <w:r>
        <w:rPr>
          <w:rFonts w:hint="eastAsia"/>
        </w:rPr>
        <w:t>手写数字识别</w:t>
      </w:r>
      <w:bookmarkEnd w:id="56"/>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57" w:name="_Toc469855495"/>
      <w:r>
        <w:rPr>
          <w:rFonts w:hint="eastAsia"/>
        </w:rPr>
        <w:t>纹理分类</w:t>
      </w:r>
      <w:bookmarkEnd w:id="57"/>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0D428F39" w14:textId="77777777" w:rsidR="002859E2" w:rsidRDefault="002859E2" w:rsidP="00160E51">
      <w:pPr>
        <w:pStyle w:val="a1"/>
        <w:ind w:firstLineChars="0" w:firstLine="0"/>
        <w:rPr>
          <w:rFonts w:ascii="宋体" w:hAnsi="宋体"/>
        </w:rPr>
        <w:sectPr w:rsidR="002859E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009ED125" w14:textId="77777777" w:rsidR="002859E2" w:rsidRDefault="002859E2" w:rsidP="00160E51">
      <w:pPr>
        <w:pStyle w:val="a1"/>
        <w:ind w:firstLineChars="0" w:firstLine="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58" w:name="_Toc165262394"/>
      <w:bookmarkStart w:id="59" w:name="_Toc469855521"/>
      <w:r w:rsidRPr="007C6B41">
        <w:rPr>
          <w:rFonts w:ascii="宋体" w:eastAsia="宋体" w:hAnsi="宋体" w:hint="eastAsia"/>
        </w:rPr>
        <w:lastRenderedPageBreak/>
        <w:t>参考文献</w:t>
      </w:r>
      <w:bookmarkEnd w:id="58"/>
      <w:bookmarkEnd w:id="59"/>
    </w:p>
    <w:p w14:paraId="3723F724" w14:textId="7023D808"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 Information Sciences 8 (3) (1975) 199–249. </w:t>
      </w:r>
      <w:r>
        <w:rPr>
          <w:rFonts w:ascii="MS Mincho" w:eastAsia="MS Mincho" w:hAnsi="MS Mincho" w:cs="MS Mincho"/>
          <w:color w:val="000000"/>
          <w:kern w:val="0"/>
          <w:szCs w:val="24"/>
        </w:rPr>
        <w:t> </w:t>
      </w:r>
    </w:p>
    <w:p w14:paraId="79CCE2D6" w14:textId="2A23982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 Information Sciences 8 (4) (1975) 301–357. </w:t>
      </w:r>
      <w:r>
        <w:rPr>
          <w:rFonts w:ascii="MS Mincho" w:eastAsia="MS Mincho" w:hAnsi="MS Mincho" w:cs="MS Mincho"/>
          <w:color w:val="000000"/>
          <w:kern w:val="0"/>
          <w:szCs w:val="24"/>
        </w:rPr>
        <w:t> </w:t>
      </w:r>
    </w:p>
    <w:p w14:paraId="442725E0" w14:textId="3290E3B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III, Information Sciences 9 (1) (1975) 43–80. </w:t>
      </w:r>
      <w:r>
        <w:rPr>
          <w:rFonts w:ascii="MS Mincho" w:eastAsia="MS Mincho" w:hAnsi="MS Mincho" w:cs="MS Mincho"/>
          <w:color w:val="000000"/>
          <w:kern w:val="0"/>
          <w:szCs w:val="24"/>
        </w:rPr>
        <w:t> </w:t>
      </w:r>
    </w:p>
    <w:p w14:paraId="2CE4DF36" w14:textId="7B7CAB42"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Fuzzy sets, Information and Control 8 (3) (1965) 338–353. </w:t>
      </w:r>
      <w:r>
        <w:rPr>
          <w:rFonts w:ascii="MS Mincho" w:eastAsia="MS Mincho" w:hAnsi="MS Mincho" w:cs="MS Mincho"/>
          <w:color w:val="000000"/>
          <w:kern w:val="0"/>
          <w:szCs w:val="24"/>
        </w:rPr>
        <w:t> </w:t>
      </w:r>
    </w:p>
    <w:p w14:paraId="6353F67A" w14:textId="78C303A0"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A framework for linguistic modelling, Artificial Intelligence 155 (2004) 1–39. </w:t>
      </w:r>
      <w:r>
        <w:rPr>
          <w:rFonts w:ascii="MS Mincho" w:eastAsia="MS Mincho" w:hAnsi="MS Mincho" w:cs="MS Mincho"/>
          <w:color w:val="000000"/>
          <w:kern w:val="0"/>
          <w:szCs w:val="24"/>
        </w:rPr>
        <w:t> </w:t>
      </w:r>
    </w:p>
    <w:p w14:paraId="27239AB0" w14:textId="09DF9533"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Modelling and Reasoning with Vague Concepts, Springer, 2006. </w:t>
      </w:r>
      <w:r>
        <w:rPr>
          <w:rFonts w:ascii="MS Mincho" w:eastAsia="MS Mincho" w:hAnsi="MS Mincho" w:cs="MS Mincho"/>
          <w:color w:val="000000"/>
          <w:kern w:val="0"/>
          <w:szCs w:val="24"/>
        </w:rPr>
        <w:t> </w:t>
      </w:r>
      <w:r>
        <w:rPr>
          <w:rFonts w:ascii="Times" w:hAnsi="Times" w:cs="Times"/>
          <w:color w:val="000000"/>
          <w:kern w:val="0"/>
          <w:sz w:val="26"/>
          <w:szCs w:val="26"/>
        </w:rPr>
        <w:t xml:space="preserve">9 </w:t>
      </w:r>
    </w:p>
    <w:p w14:paraId="7350AC2D" w14:textId="5A335BD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D. Dubois, H. </w:t>
      </w:r>
      <w:proofErr w:type="spellStart"/>
      <w:r>
        <w:rPr>
          <w:rFonts w:ascii="Times" w:hAnsi="Times" w:cs="Times"/>
          <w:color w:val="000000"/>
          <w:kern w:val="0"/>
          <w:sz w:val="26"/>
          <w:szCs w:val="26"/>
        </w:rPr>
        <w:t>Prade</w:t>
      </w:r>
      <w:proofErr w:type="spellEnd"/>
      <w:r>
        <w:rPr>
          <w:rFonts w:ascii="Times" w:hAnsi="Times" w:cs="Times"/>
          <w:color w:val="000000"/>
          <w:kern w:val="0"/>
          <w:sz w:val="26"/>
          <w:szCs w:val="26"/>
        </w:rPr>
        <w:t xml:space="preserve">, The three semantics of fuzzy sets, Fuzzy Sets and Systems 90 (1997) 141–150. </w:t>
      </w:r>
      <w:r w:rsidRPr="007D20CC">
        <w:rPr>
          <w:rFonts w:ascii="Times" w:hAnsi="Times" w:cs="Times"/>
          <w:color w:val="000000"/>
          <w:kern w:val="0"/>
          <w:sz w:val="26"/>
          <w:szCs w:val="26"/>
        </w:rPr>
        <w:t> </w:t>
      </w:r>
    </w:p>
    <w:p w14:paraId="78EA3FCB" w14:textId="5575668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Goodman, H. Nguyen, Uncertainty Model for Knowledge Based Systems, North Holland, 1985. </w:t>
      </w:r>
      <w:r w:rsidRPr="007D20CC">
        <w:rPr>
          <w:rFonts w:ascii="Times" w:hAnsi="Times" w:cs="Times"/>
          <w:color w:val="000000"/>
          <w:kern w:val="0"/>
          <w:sz w:val="26"/>
          <w:szCs w:val="26"/>
        </w:rPr>
        <w:t> </w:t>
      </w:r>
    </w:p>
    <w:p w14:paraId="4D9E3BEB" w14:textId="13EC0F8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R. Goodman, Fuzzy sets as equivalence classes of random sets, in: R. </w:t>
      </w:r>
      <w:proofErr w:type="spellStart"/>
      <w:r>
        <w:rPr>
          <w:rFonts w:ascii="Times" w:hAnsi="Times" w:cs="Times"/>
          <w:color w:val="000000"/>
          <w:kern w:val="0"/>
          <w:sz w:val="26"/>
          <w:szCs w:val="26"/>
        </w:rPr>
        <w:t>Yager</w:t>
      </w:r>
      <w:proofErr w:type="spellEnd"/>
      <w:r>
        <w:rPr>
          <w:rFonts w:ascii="Times" w:hAnsi="Times" w:cs="Times"/>
          <w:color w:val="000000"/>
          <w:kern w:val="0"/>
          <w:sz w:val="26"/>
          <w:szCs w:val="26"/>
        </w:rPr>
        <w:t xml:space="preserve"> (Ed.), Fuzzy Set and Possibility Theory, 1982, pp. 327–342. </w:t>
      </w:r>
      <w:r w:rsidRPr="007D20CC">
        <w:rPr>
          <w:rFonts w:ascii="Times" w:hAnsi="Times" w:cs="Times"/>
          <w:color w:val="000000"/>
          <w:kern w:val="0"/>
          <w:sz w:val="26"/>
          <w:szCs w:val="26"/>
        </w:rPr>
        <w:t> </w:t>
      </w:r>
    </w:p>
    <w:p w14:paraId="4A6D72DF" w14:textId="7F56E41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H. Nguyen, On modeling of linguistic information using random sets, In- formation Sciences 34 (1984) 265–274. </w:t>
      </w:r>
      <w:r w:rsidRPr="007D20CC">
        <w:rPr>
          <w:rFonts w:ascii="Times" w:hAnsi="Times" w:cs="Times"/>
          <w:color w:val="000000"/>
          <w:kern w:val="0"/>
          <w:sz w:val="26"/>
          <w:szCs w:val="26"/>
        </w:rPr>
        <w:t> </w:t>
      </w:r>
    </w:p>
    <w:p w14:paraId="63DCC04F" w14:textId="43799E9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R. Kruse, Equality relations as a basis for fuzzy control, Fuzzy Sets and Systems 54 (2) (1993) 147–156. </w:t>
      </w:r>
      <w:r w:rsidRPr="007D20CC">
        <w:rPr>
          <w:rFonts w:ascii="Times" w:hAnsi="Times" w:cs="Times"/>
          <w:color w:val="000000"/>
          <w:kern w:val="0"/>
          <w:sz w:val="26"/>
          <w:szCs w:val="26"/>
        </w:rPr>
        <w:t> </w:t>
      </w:r>
    </w:p>
    <w:p w14:paraId="26CA74BC" w14:textId="2BC635D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Fuzzy sets and vague environments, Fuzzy Sets and Systems 66 (1994) 207–221. </w:t>
      </w:r>
      <w:r w:rsidRPr="007D20CC">
        <w:rPr>
          <w:rFonts w:ascii="Times" w:hAnsi="Times" w:cs="Times"/>
          <w:color w:val="000000"/>
          <w:kern w:val="0"/>
          <w:sz w:val="26"/>
          <w:szCs w:val="26"/>
        </w:rPr>
        <w:t> </w:t>
      </w:r>
    </w:p>
    <w:p w14:paraId="3FED2890" w14:textId="6E0B4B6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Similarity based reasoning, in: Proc. 3rd European Congress on Fuzzy and Intelligent </w:t>
      </w:r>
      <w:proofErr w:type="spellStart"/>
      <w:r>
        <w:rPr>
          <w:rFonts w:ascii="Times" w:hAnsi="Times" w:cs="Times"/>
          <w:color w:val="000000"/>
          <w:kern w:val="0"/>
          <w:sz w:val="26"/>
          <w:szCs w:val="26"/>
        </w:rPr>
        <w:t>Technologies,Aachen</w:t>
      </w:r>
      <w:proofErr w:type="spellEnd"/>
      <w:r>
        <w:rPr>
          <w:rFonts w:ascii="Times" w:hAnsi="Times" w:cs="Times"/>
          <w:color w:val="000000"/>
          <w:kern w:val="0"/>
          <w:sz w:val="26"/>
          <w:szCs w:val="26"/>
        </w:rPr>
        <w:t xml:space="preserve"> (1995) 34–38. </w:t>
      </w:r>
      <w:r w:rsidRPr="007D20CC">
        <w:rPr>
          <w:rFonts w:ascii="Times" w:hAnsi="Times" w:cs="Times"/>
          <w:color w:val="000000"/>
          <w:kern w:val="0"/>
          <w:sz w:val="26"/>
          <w:szCs w:val="26"/>
        </w:rPr>
        <w:t> </w:t>
      </w:r>
    </w:p>
    <w:p w14:paraId="0839F51B" w14:textId="4259466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J. L. Castro, Similarity in fuzzy reasoning, </w:t>
      </w:r>
      <w:proofErr w:type="spellStart"/>
      <w:r>
        <w:rPr>
          <w:rFonts w:ascii="Times" w:hAnsi="Times" w:cs="Times"/>
          <w:color w:val="000000"/>
          <w:kern w:val="0"/>
          <w:sz w:val="26"/>
          <w:szCs w:val="26"/>
        </w:rPr>
        <w:t>Mathware</w:t>
      </w:r>
      <w:proofErr w:type="spellEnd"/>
      <w:r>
        <w:rPr>
          <w:rFonts w:ascii="Times" w:hAnsi="Times" w:cs="Times"/>
          <w:color w:val="000000"/>
          <w:kern w:val="0"/>
          <w:sz w:val="26"/>
          <w:szCs w:val="26"/>
        </w:rPr>
        <w:t xml:space="preserve"> Soft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3 (2) (1995) 197–228. </w:t>
      </w:r>
      <w:r w:rsidRPr="007D20CC">
        <w:rPr>
          <w:rFonts w:ascii="Times" w:hAnsi="Times" w:cs="Times"/>
          <w:color w:val="000000"/>
          <w:kern w:val="0"/>
          <w:sz w:val="26"/>
          <w:szCs w:val="26"/>
        </w:rPr>
        <w:t> </w:t>
      </w:r>
    </w:p>
    <w:p w14:paraId="327CC9A7" w14:textId="75EF957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V. Nov ́</w:t>
      </w:r>
      <w:proofErr w:type="spellStart"/>
      <w:r>
        <w:rPr>
          <w:rFonts w:ascii="Times" w:hAnsi="Times" w:cs="Times"/>
          <w:color w:val="000000"/>
          <w:kern w:val="0"/>
          <w:sz w:val="26"/>
          <w:szCs w:val="26"/>
        </w:rPr>
        <w:t>ak</w:t>
      </w:r>
      <w:proofErr w:type="spellEnd"/>
      <w:r>
        <w:rPr>
          <w:rFonts w:ascii="Times" w:hAnsi="Times" w:cs="Times"/>
          <w:color w:val="000000"/>
          <w:kern w:val="0"/>
          <w:sz w:val="26"/>
          <w:szCs w:val="26"/>
        </w:rPr>
        <w:t xml:space="preserve">, The relation between inference and interpolation in the framework of fuzzy systems, Fuzzy Sets and Systems 81 (3) (1996) 331–354. </w:t>
      </w:r>
      <w:r w:rsidRPr="007D20CC">
        <w:rPr>
          <w:rFonts w:ascii="Times" w:hAnsi="Times" w:cs="Times"/>
          <w:color w:val="000000"/>
          <w:kern w:val="0"/>
          <w:sz w:val="26"/>
          <w:szCs w:val="26"/>
        </w:rPr>
        <w:t> </w:t>
      </w:r>
    </w:p>
    <w:p w14:paraId="7850D206" w14:textId="0346F11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Y. Tang, Uncertainty modelling for vague concepts: A prototype theory approach, Artificial Intelligence 173 (2009) 1539–1558. </w:t>
      </w:r>
      <w:r w:rsidRPr="007D20CC">
        <w:rPr>
          <w:rFonts w:ascii="Times" w:hAnsi="Times" w:cs="Times"/>
          <w:color w:val="000000"/>
          <w:kern w:val="0"/>
          <w:sz w:val="26"/>
          <w:szCs w:val="26"/>
        </w:rPr>
        <w:t> </w:t>
      </w:r>
    </w:p>
    <w:p w14:paraId="4F961F86" w14:textId="539B016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Linguistic modelling and information coarsening based on prototype theory and label semantics, International Journal of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50 (8) (2009) 1177–1198. </w:t>
      </w:r>
      <w:r w:rsidRPr="007D20CC">
        <w:rPr>
          <w:rFonts w:ascii="Times" w:hAnsi="Times" w:cs="Times"/>
          <w:color w:val="000000"/>
          <w:kern w:val="0"/>
          <w:sz w:val="26"/>
          <w:szCs w:val="26"/>
        </w:rPr>
        <w:t> </w:t>
      </w:r>
    </w:p>
    <w:p w14:paraId="4D442E85" w14:textId="7C9199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A prototype-based rule inference system incorporating linear functions, Fuzzy Sets and Systems 161 (2010) 2831–2853. </w:t>
      </w:r>
      <w:r w:rsidRPr="007D20CC">
        <w:rPr>
          <w:rFonts w:ascii="Times" w:hAnsi="Times" w:cs="Times"/>
          <w:color w:val="000000"/>
          <w:kern w:val="0"/>
          <w:sz w:val="26"/>
          <w:szCs w:val="26"/>
        </w:rPr>
        <w:t> </w:t>
      </w:r>
    </w:p>
    <w:p w14:paraId="4BB99229" w14:textId="114337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 methodology for computing with words, International Journal of Approximate Reasoning 28 (2001) 51–89. </w:t>
      </w:r>
      <w:r w:rsidRPr="007D20CC">
        <w:rPr>
          <w:rFonts w:ascii="Times" w:hAnsi="Times" w:cs="Times"/>
          <w:color w:val="000000"/>
          <w:kern w:val="0"/>
          <w:sz w:val="26"/>
          <w:szCs w:val="26"/>
        </w:rPr>
        <w:t> </w:t>
      </w:r>
    </w:p>
    <w:p w14:paraId="292913AD" w14:textId="5AACF4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Appropriateness measures: an uncertainty model for vague con- </w:t>
      </w:r>
      <w:proofErr w:type="spellStart"/>
      <w:r>
        <w:rPr>
          <w:rFonts w:ascii="Times" w:hAnsi="Times" w:cs="Times"/>
          <w:color w:val="000000"/>
          <w:kern w:val="0"/>
          <w:sz w:val="26"/>
          <w:szCs w:val="26"/>
        </w:rPr>
        <w:t>cepts</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Synthese</w:t>
      </w:r>
      <w:proofErr w:type="spellEnd"/>
      <w:r>
        <w:rPr>
          <w:rFonts w:ascii="Times" w:hAnsi="Times" w:cs="Times"/>
          <w:color w:val="000000"/>
          <w:kern w:val="0"/>
          <w:sz w:val="26"/>
          <w:szCs w:val="26"/>
        </w:rPr>
        <w:t xml:space="preserve"> 161 (2) (2008) 255–269. </w:t>
      </w:r>
      <w:r w:rsidRPr="007D20CC">
        <w:rPr>
          <w:rFonts w:ascii="Times" w:hAnsi="Times" w:cs="Times"/>
          <w:color w:val="000000"/>
          <w:kern w:val="0"/>
          <w:sz w:val="26"/>
          <w:szCs w:val="26"/>
        </w:rPr>
        <w:t> </w:t>
      </w:r>
    </w:p>
    <w:p w14:paraId="27E49317" w14:textId="6FBE768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Zheng, Linguistic modelling based on semantic similarity re- </w:t>
      </w:r>
      <w:proofErr w:type="spellStart"/>
      <w:r>
        <w:rPr>
          <w:rFonts w:ascii="Times" w:hAnsi="Times" w:cs="Times"/>
          <w:color w:val="000000"/>
          <w:kern w:val="0"/>
          <w:sz w:val="26"/>
          <w:szCs w:val="26"/>
        </w:rPr>
        <w:t>lation</w:t>
      </w:r>
      <w:proofErr w:type="spellEnd"/>
      <w:r>
        <w:rPr>
          <w:rFonts w:ascii="Times" w:hAnsi="Times" w:cs="Times"/>
          <w:color w:val="000000"/>
          <w:kern w:val="0"/>
          <w:sz w:val="26"/>
          <w:szCs w:val="26"/>
        </w:rPr>
        <w:t xml:space="preserve"> among linguistic labels, Fuzzy Sets and Systems 157 (12) (2006) 1662–1673. </w:t>
      </w:r>
    </w:p>
    <w:p w14:paraId="06EB9886" w14:textId="3749C78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P. </w:t>
      </w:r>
      <w:proofErr w:type="spellStart"/>
      <w:r>
        <w:rPr>
          <w:rFonts w:ascii="Times" w:hAnsi="Times" w:cs="Times"/>
          <w:color w:val="000000"/>
          <w:kern w:val="0"/>
          <w:sz w:val="26"/>
          <w:szCs w:val="26"/>
        </w:rPr>
        <w:t>Smets</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Kennes</w:t>
      </w:r>
      <w:proofErr w:type="spellEnd"/>
      <w:r>
        <w:rPr>
          <w:rFonts w:ascii="Times" w:hAnsi="Times" w:cs="Times"/>
          <w:color w:val="000000"/>
          <w:kern w:val="0"/>
          <w:sz w:val="26"/>
          <w:szCs w:val="26"/>
        </w:rPr>
        <w:t xml:space="preserve">, The transferable belief model, Artificial Intelligence 66 (1994) 191–243. </w:t>
      </w:r>
      <w:r w:rsidRPr="007D20CC">
        <w:rPr>
          <w:rFonts w:ascii="Times" w:hAnsi="Times" w:cs="Times"/>
          <w:color w:val="000000"/>
          <w:kern w:val="0"/>
          <w:sz w:val="26"/>
          <w:szCs w:val="26"/>
        </w:rPr>
        <w:t> </w:t>
      </w:r>
      <w:r>
        <w:rPr>
          <w:rFonts w:ascii="Times" w:hAnsi="Times" w:cs="Times"/>
          <w:color w:val="000000"/>
          <w:kern w:val="0"/>
          <w:sz w:val="26"/>
          <w:szCs w:val="26"/>
        </w:rPr>
        <w:t xml:space="preserve">10 </w:t>
      </w:r>
      <w:r w:rsidRPr="007D20CC">
        <w:rPr>
          <w:rFonts w:ascii="Times" w:hAnsi="Times" w:cs="Times"/>
          <w:color w:val="000000"/>
          <w:kern w:val="0"/>
          <w:sz w:val="26"/>
          <w:szCs w:val="26"/>
        </w:rPr>
        <w:t> </w:t>
      </w:r>
    </w:p>
    <w:p w14:paraId="174704E1" w14:textId="2479658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Schmidt, Least squares optimization with l1-norm regularization, Tech. rep., CS542B Project Report (2005). </w:t>
      </w:r>
      <w:r w:rsidRPr="007D20CC">
        <w:rPr>
          <w:rFonts w:ascii="Times" w:hAnsi="Times" w:cs="Times"/>
          <w:color w:val="000000"/>
          <w:kern w:val="0"/>
          <w:sz w:val="26"/>
          <w:szCs w:val="26"/>
        </w:rPr>
        <w:t> </w:t>
      </w:r>
    </w:p>
    <w:p w14:paraId="1A92E80F" w14:textId="6038EF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S. Boyd, L. </w:t>
      </w:r>
      <w:proofErr w:type="spellStart"/>
      <w:r>
        <w:rPr>
          <w:rFonts w:ascii="Times" w:hAnsi="Times" w:cs="Times"/>
          <w:color w:val="000000"/>
          <w:kern w:val="0"/>
          <w:sz w:val="26"/>
          <w:szCs w:val="26"/>
        </w:rPr>
        <w:t>Vandenberghe</w:t>
      </w:r>
      <w:proofErr w:type="spellEnd"/>
      <w:r>
        <w:rPr>
          <w:rFonts w:ascii="Times" w:hAnsi="Times" w:cs="Times"/>
          <w:color w:val="000000"/>
          <w:kern w:val="0"/>
          <w:sz w:val="26"/>
          <w:szCs w:val="26"/>
        </w:rPr>
        <w:t xml:space="preserve">, Convex Optimization, Cambridge University Press, 2004. </w:t>
      </w:r>
      <w:r w:rsidRPr="007D20CC">
        <w:rPr>
          <w:rFonts w:ascii="Times" w:hAnsi="Times" w:cs="Times"/>
          <w:color w:val="000000"/>
          <w:kern w:val="0"/>
          <w:sz w:val="26"/>
          <w:szCs w:val="26"/>
        </w:rPr>
        <w:t> </w:t>
      </w:r>
    </w:p>
    <w:p w14:paraId="10DD4365" w14:textId="033C198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Grant, S. Boyd, CVX: </w:t>
      </w:r>
      <w:proofErr w:type="spellStart"/>
      <w:r>
        <w:rPr>
          <w:rFonts w:ascii="Times" w:hAnsi="Times" w:cs="Times"/>
          <w:color w:val="000000"/>
          <w:kern w:val="0"/>
          <w:sz w:val="26"/>
          <w:szCs w:val="26"/>
        </w:rPr>
        <w:t>Matlab</w:t>
      </w:r>
      <w:proofErr w:type="spellEnd"/>
      <w:r>
        <w:rPr>
          <w:rFonts w:ascii="Times" w:hAnsi="Times" w:cs="Times"/>
          <w:color w:val="000000"/>
          <w:kern w:val="0"/>
          <w:sz w:val="26"/>
          <w:szCs w:val="26"/>
        </w:rPr>
        <w:t xml:space="preserve"> software for disciplined convex program- </w:t>
      </w:r>
      <w:proofErr w:type="spellStart"/>
      <w:r>
        <w:rPr>
          <w:rFonts w:ascii="Times" w:hAnsi="Times" w:cs="Times"/>
          <w:color w:val="000000"/>
          <w:kern w:val="0"/>
          <w:sz w:val="26"/>
          <w:szCs w:val="26"/>
        </w:rPr>
        <w:t>ming</w:t>
      </w:r>
      <w:proofErr w:type="spellEnd"/>
      <w:r>
        <w:rPr>
          <w:rFonts w:ascii="Times" w:hAnsi="Times" w:cs="Times"/>
          <w:color w:val="000000"/>
          <w:kern w:val="0"/>
          <w:sz w:val="26"/>
          <w:szCs w:val="26"/>
        </w:rPr>
        <w:t xml:space="preserve"> version 2.1. </w:t>
      </w:r>
      <w:r w:rsidRPr="007D20CC">
        <w:rPr>
          <w:rFonts w:ascii="Times" w:hAnsi="Times" w:cs="Times"/>
          <w:color w:val="000000"/>
          <w:kern w:val="0"/>
          <w:sz w:val="26"/>
          <w:szCs w:val="26"/>
        </w:rPr>
        <w:t> </w:t>
      </w:r>
    </w:p>
    <w:p w14:paraId="136F3929" w14:textId="33ABAF13"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J. </w:t>
      </w:r>
      <w:proofErr w:type="spellStart"/>
      <w:r>
        <w:rPr>
          <w:rFonts w:ascii="Times" w:hAnsi="Times" w:cs="Times"/>
          <w:color w:val="000000"/>
          <w:kern w:val="0"/>
          <w:sz w:val="26"/>
          <w:szCs w:val="26"/>
        </w:rPr>
        <w:t>Stoer</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Bulirsch</w:t>
      </w:r>
      <w:proofErr w:type="spellEnd"/>
      <w:r>
        <w:rPr>
          <w:rFonts w:ascii="Times" w:hAnsi="Times" w:cs="Times"/>
          <w:color w:val="000000"/>
          <w:kern w:val="0"/>
          <w:sz w:val="26"/>
          <w:szCs w:val="26"/>
        </w:rPr>
        <w:t xml:space="preserve">, R. Bartels, W. </w:t>
      </w:r>
      <w:proofErr w:type="spellStart"/>
      <w:r>
        <w:rPr>
          <w:rFonts w:ascii="Times" w:hAnsi="Times" w:cs="Times"/>
          <w:color w:val="000000"/>
          <w:kern w:val="0"/>
          <w:sz w:val="26"/>
          <w:szCs w:val="26"/>
        </w:rPr>
        <w:t>Gautschi</w:t>
      </w:r>
      <w:proofErr w:type="spellEnd"/>
      <w:r>
        <w:rPr>
          <w:rFonts w:ascii="Times" w:hAnsi="Times" w:cs="Times"/>
          <w:color w:val="000000"/>
          <w:kern w:val="0"/>
          <w:sz w:val="26"/>
          <w:szCs w:val="26"/>
        </w:rPr>
        <w:t xml:space="preserve">, C. </w:t>
      </w:r>
      <w:proofErr w:type="spellStart"/>
      <w:r>
        <w:rPr>
          <w:rFonts w:ascii="Times" w:hAnsi="Times" w:cs="Times"/>
          <w:color w:val="000000"/>
          <w:kern w:val="0"/>
          <w:sz w:val="26"/>
          <w:szCs w:val="26"/>
        </w:rPr>
        <w:t>Witzgall</w:t>
      </w:r>
      <w:proofErr w:type="spellEnd"/>
      <w:r>
        <w:rPr>
          <w:rFonts w:ascii="Times" w:hAnsi="Times" w:cs="Times"/>
          <w:color w:val="000000"/>
          <w:kern w:val="0"/>
          <w:sz w:val="26"/>
          <w:szCs w:val="26"/>
        </w:rPr>
        <w:t xml:space="preserve">, Introduction to numerical analysis, Vol. 2, Springer New York, 1993. </w:t>
      </w:r>
      <w:r w:rsidRPr="007D20CC">
        <w:rPr>
          <w:rFonts w:ascii="Times" w:hAnsi="Times" w:cs="Times"/>
          <w:color w:val="000000"/>
          <w:kern w:val="0"/>
          <w:sz w:val="26"/>
          <w:szCs w:val="26"/>
        </w:rPr>
        <w:t> </w:t>
      </w:r>
    </w:p>
    <w:p w14:paraId="6965575B" w14:textId="6D5C52C1" w:rsidR="00B31AD8" w:rsidRPr="00563BA3"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Wright, A. Y. Yang, A. Ganesh, S. S. </w:t>
      </w:r>
      <w:proofErr w:type="spellStart"/>
      <w:r>
        <w:rPr>
          <w:rFonts w:ascii="Times" w:hAnsi="Times" w:cs="Times"/>
          <w:color w:val="000000"/>
          <w:kern w:val="0"/>
          <w:sz w:val="26"/>
          <w:szCs w:val="26"/>
        </w:rPr>
        <w:t>Sastry</w:t>
      </w:r>
      <w:proofErr w:type="spellEnd"/>
      <w:r>
        <w:rPr>
          <w:rFonts w:ascii="Times" w:hAnsi="Times" w:cs="Times"/>
          <w:color w:val="000000"/>
          <w:kern w:val="0"/>
          <w:sz w:val="26"/>
          <w:szCs w:val="26"/>
        </w:rPr>
        <w:t xml:space="preserve">, Y. Ma, Robust face </w:t>
      </w:r>
      <w:proofErr w:type="spellStart"/>
      <w:r>
        <w:rPr>
          <w:rFonts w:ascii="Times" w:hAnsi="Times" w:cs="Times"/>
          <w:color w:val="000000"/>
          <w:kern w:val="0"/>
          <w:sz w:val="26"/>
          <w:szCs w:val="26"/>
        </w:rPr>
        <w:t>recog</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nition</w:t>
      </w:r>
      <w:proofErr w:type="spellEnd"/>
      <w:r>
        <w:rPr>
          <w:rFonts w:ascii="Times" w:hAnsi="Times" w:cs="Times"/>
          <w:color w:val="000000"/>
          <w:kern w:val="0"/>
          <w:sz w:val="26"/>
          <w:szCs w:val="26"/>
        </w:rPr>
        <w:t xml:space="preserve"> via sparse representation, IEEE Transactions on Pattern Analysis and Machine Intelligence 31 (2) (2009) 210–227. </w:t>
      </w:r>
      <w:r w:rsidRPr="007D20CC">
        <w:rPr>
          <w:rFonts w:ascii="Times" w:hAnsi="Times" w:cs="Times"/>
          <w:color w:val="000000"/>
          <w:kern w:val="0"/>
          <w:sz w:val="26"/>
          <w:szCs w:val="26"/>
        </w:rPr>
        <w:t> </w:t>
      </w:r>
    </w:p>
    <w:p w14:paraId="228EF125" w14:textId="27BB6D8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X. Mei, H. Ling, Robust visual tracking and vehicle classification via s- parse representation, IEEE Transactions on Pattern Analysis and Machine Intelligence 33 (11) (2011) 2259–2272. </w:t>
      </w:r>
      <w:r w:rsidRPr="007D20CC">
        <w:rPr>
          <w:rFonts w:ascii="Times" w:hAnsi="Times" w:cs="Times"/>
          <w:color w:val="000000"/>
          <w:kern w:val="0"/>
          <w:sz w:val="26"/>
          <w:szCs w:val="26"/>
        </w:rPr>
        <w:t> </w:t>
      </w:r>
    </w:p>
    <w:p w14:paraId="60C5D5E2" w14:textId="5C6598F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A. Saeb, F. </w:t>
      </w:r>
      <w:proofErr w:type="spellStart"/>
      <w:r>
        <w:rPr>
          <w:rFonts w:ascii="Times" w:hAnsi="Times" w:cs="Times"/>
          <w:color w:val="000000"/>
          <w:kern w:val="0"/>
          <w:sz w:val="26"/>
          <w:szCs w:val="26"/>
        </w:rPr>
        <w:t>Razzazi</w:t>
      </w:r>
      <w:proofErr w:type="spellEnd"/>
      <w:r>
        <w:rPr>
          <w:rFonts w:ascii="Times" w:hAnsi="Times" w:cs="Times"/>
          <w:color w:val="000000"/>
          <w:kern w:val="0"/>
          <w:sz w:val="26"/>
          <w:szCs w:val="26"/>
        </w:rPr>
        <w:t xml:space="preserve">, M. </w:t>
      </w:r>
      <w:proofErr w:type="spellStart"/>
      <w:r>
        <w:rPr>
          <w:rFonts w:ascii="Times" w:hAnsi="Times" w:cs="Times"/>
          <w:color w:val="000000"/>
          <w:kern w:val="0"/>
          <w:sz w:val="26"/>
          <w:szCs w:val="26"/>
        </w:rPr>
        <w:t>Babaie</w:t>
      </w:r>
      <w:proofErr w:type="spellEnd"/>
      <w:r>
        <w:rPr>
          <w:rFonts w:ascii="Times" w:hAnsi="Times" w:cs="Times"/>
          <w:color w:val="000000"/>
          <w:kern w:val="0"/>
          <w:sz w:val="26"/>
          <w:szCs w:val="26"/>
        </w:rPr>
        <w:t>-Zadeh, Sr-</w:t>
      </w:r>
      <w:proofErr w:type="spellStart"/>
      <w:r>
        <w:rPr>
          <w:rFonts w:ascii="Times" w:hAnsi="Times" w:cs="Times"/>
          <w:color w:val="000000"/>
          <w:kern w:val="0"/>
          <w:sz w:val="26"/>
          <w:szCs w:val="26"/>
        </w:rPr>
        <w:t>nbs</w:t>
      </w:r>
      <w:proofErr w:type="spellEnd"/>
      <w:r>
        <w:rPr>
          <w:rFonts w:ascii="Times" w:hAnsi="Times" w:cs="Times"/>
          <w:color w:val="000000"/>
          <w:kern w:val="0"/>
          <w:sz w:val="26"/>
          <w:szCs w:val="26"/>
        </w:rPr>
        <w:t xml:space="preserve">: A fast sparse representation based n-best class selector for robust phoneme classification, Engineering Applications of Artificial Intelligence 28 (2014) 155–164. </w:t>
      </w:r>
      <w:r w:rsidRPr="007D20CC">
        <w:rPr>
          <w:rFonts w:ascii="Times" w:hAnsi="Times" w:cs="Times"/>
          <w:color w:val="000000"/>
          <w:kern w:val="0"/>
          <w:sz w:val="26"/>
          <w:szCs w:val="26"/>
        </w:rPr>
        <w:t> </w:t>
      </w:r>
    </w:p>
    <w:p w14:paraId="20AB16D8" w14:textId="40AA8CD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B. Zhang, F. </w:t>
      </w:r>
      <w:proofErr w:type="spellStart"/>
      <w:r>
        <w:rPr>
          <w:rFonts w:ascii="Times" w:hAnsi="Times" w:cs="Times"/>
          <w:color w:val="000000"/>
          <w:kern w:val="0"/>
          <w:sz w:val="26"/>
          <w:szCs w:val="26"/>
        </w:rPr>
        <w:t>Karray</w:t>
      </w:r>
      <w:proofErr w:type="spellEnd"/>
      <w:r>
        <w:rPr>
          <w:rFonts w:ascii="Times" w:hAnsi="Times" w:cs="Times"/>
          <w:color w:val="000000"/>
          <w:kern w:val="0"/>
          <w:sz w:val="26"/>
          <w:szCs w:val="26"/>
        </w:rPr>
        <w:t xml:space="preserve">, Q. Li, L. Zhang, Sparse representation classifier for </w:t>
      </w:r>
      <w:proofErr w:type="spellStart"/>
      <w:r>
        <w:rPr>
          <w:rFonts w:ascii="Times" w:hAnsi="Times" w:cs="Times"/>
          <w:color w:val="000000"/>
          <w:kern w:val="0"/>
          <w:sz w:val="26"/>
          <w:szCs w:val="26"/>
        </w:rPr>
        <w:t>microaneurysm</w:t>
      </w:r>
      <w:proofErr w:type="spellEnd"/>
      <w:r>
        <w:rPr>
          <w:rFonts w:ascii="Times" w:hAnsi="Times" w:cs="Times"/>
          <w:color w:val="000000"/>
          <w:kern w:val="0"/>
          <w:sz w:val="26"/>
          <w:szCs w:val="26"/>
        </w:rPr>
        <w:t xml:space="preserve"> detection and retinal blood vessel extraction, Information Sciences 200 (2012) 78–90. </w:t>
      </w:r>
      <w:r w:rsidRPr="007D20CC">
        <w:rPr>
          <w:rFonts w:ascii="Times" w:hAnsi="Times" w:cs="Times"/>
          <w:color w:val="000000"/>
          <w:kern w:val="0"/>
          <w:sz w:val="26"/>
          <w:szCs w:val="26"/>
        </w:rPr>
        <w:t> </w:t>
      </w:r>
    </w:p>
    <w:p w14:paraId="5E982AD8" w14:textId="69EA85D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H. Liu, Y. Liu, F. Sun, Traffic sign recognition using group sparse coding, Information Sciences 266 (2014) 75–89. </w:t>
      </w:r>
      <w:r w:rsidRPr="007D20CC">
        <w:rPr>
          <w:rFonts w:ascii="Times" w:hAnsi="Times" w:cs="Times"/>
          <w:color w:val="000000"/>
          <w:kern w:val="0"/>
          <w:sz w:val="26"/>
          <w:szCs w:val="26"/>
        </w:rPr>
        <w:t> </w:t>
      </w:r>
    </w:p>
    <w:p w14:paraId="0EB07A29" w14:textId="651CC87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Z. Lee, How to adjust the distribution of nonzero elements in s- parse representation: A granular locality-preserving approach, Information Sciences (in press). </w:t>
      </w:r>
      <w:r w:rsidRPr="007D20CC">
        <w:rPr>
          <w:rFonts w:ascii="Times" w:hAnsi="Times" w:cs="Times"/>
          <w:color w:val="000000"/>
          <w:kern w:val="0"/>
          <w:sz w:val="26"/>
          <w:szCs w:val="26"/>
        </w:rPr>
        <w:t> </w:t>
      </w:r>
    </w:p>
    <w:p w14:paraId="234B3AA2" w14:textId="1C427A4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E. </w:t>
      </w:r>
      <w:proofErr w:type="spellStart"/>
      <w:r>
        <w:rPr>
          <w:rFonts w:ascii="Times" w:hAnsi="Times" w:cs="Times"/>
          <w:color w:val="000000"/>
          <w:kern w:val="0"/>
          <w:sz w:val="26"/>
          <w:szCs w:val="26"/>
        </w:rPr>
        <w:t>Mamdani</w:t>
      </w:r>
      <w:proofErr w:type="spellEnd"/>
      <w:r>
        <w:rPr>
          <w:rFonts w:ascii="Times" w:hAnsi="Times" w:cs="Times"/>
          <w:color w:val="000000"/>
          <w:kern w:val="0"/>
          <w:sz w:val="26"/>
          <w:szCs w:val="26"/>
        </w:rPr>
        <w:t xml:space="preserve">, S. </w:t>
      </w:r>
      <w:proofErr w:type="spellStart"/>
      <w:r>
        <w:rPr>
          <w:rFonts w:ascii="Times" w:hAnsi="Times" w:cs="Times"/>
          <w:color w:val="000000"/>
          <w:kern w:val="0"/>
          <w:sz w:val="26"/>
          <w:szCs w:val="26"/>
        </w:rPr>
        <w:t>Assilian</w:t>
      </w:r>
      <w:proofErr w:type="spellEnd"/>
      <w:r>
        <w:rPr>
          <w:rFonts w:ascii="Times" w:hAnsi="Times" w:cs="Times"/>
          <w:color w:val="000000"/>
          <w:kern w:val="0"/>
          <w:sz w:val="26"/>
          <w:szCs w:val="26"/>
        </w:rPr>
        <w:t xml:space="preserve">, An experiment in linguistic synthesis with a fuzzy logic controller, International Journal of Man-Machine Studies 7 (1) (1975) 1–13. </w:t>
      </w:r>
      <w:r w:rsidRPr="007D20CC">
        <w:rPr>
          <w:rFonts w:ascii="Times" w:hAnsi="Times" w:cs="Times"/>
          <w:color w:val="000000"/>
          <w:kern w:val="0"/>
          <w:sz w:val="26"/>
          <w:szCs w:val="26"/>
        </w:rPr>
        <w:t> </w:t>
      </w:r>
    </w:p>
    <w:p w14:paraId="1815141F" w14:textId="3D58FC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D. Kim, C. Kim, Forecasting time series with genetic fuzzy predictor </w:t>
      </w:r>
      <w:proofErr w:type="spellStart"/>
      <w:r>
        <w:rPr>
          <w:rFonts w:ascii="Times" w:hAnsi="Times" w:cs="Times"/>
          <w:color w:val="000000"/>
          <w:kern w:val="0"/>
          <w:sz w:val="26"/>
          <w:szCs w:val="26"/>
        </w:rPr>
        <w:t>en</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semble</w:t>
      </w:r>
      <w:proofErr w:type="spellEnd"/>
      <w:r>
        <w:rPr>
          <w:rFonts w:ascii="Times" w:hAnsi="Times" w:cs="Times"/>
          <w:color w:val="000000"/>
          <w:kern w:val="0"/>
          <w:sz w:val="26"/>
          <w:szCs w:val="26"/>
        </w:rPr>
        <w:t xml:space="preserve">, IEEE Transactions on Fuzzy Systems 5 (1997) 523–535. </w:t>
      </w:r>
      <w:r w:rsidRPr="007D20CC">
        <w:rPr>
          <w:rFonts w:ascii="Times" w:hAnsi="Times" w:cs="Times"/>
          <w:color w:val="000000"/>
          <w:kern w:val="0"/>
          <w:sz w:val="26"/>
          <w:szCs w:val="26"/>
        </w:rPr>
        <w:t> </w:t>
      </w:r>
    </w:p>
    <w:p w14:paraId="7BB1B6BC" w14:textId="19D5383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M. Russo, Genetic fuzzy learning, IEEE Trans. </w:t>
      </w:r>
      <w:proofErr w:type="spellStart"/>
      <w:r>
        <w:rPr>
          <w:rFonts w:ascii="Times" w:hAnsi="Times" w:cs="Times"/>
          <w:color w:val="000000"/>
          <w:kern w:val="0"/>
          <w:sz w:val="26"/>
          <w:szCs w:val="26"/>
        </w:rPr>
        <w:t>Evol</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4 (3) (2000) 259–273. </w:t>
      </w:r>
      <w:r w:rsidRPr="007D20CC">
        <w:rPr>
          <w:rFonts w:ascii="Times" w:hAnsi="Times" w:cs="Times"/>
          <w:color w:val="000000"/>
          <w:kern w:val="0"/>
          <w:sz w:val="26"/>
          <w:szCs w:val="26"/>
        </w:rPr>
        <w:t> </w:t>
      </w:r>
    </w:p>
    <w:p w14:paraId="6BBC4374" w14:textId="23DAB96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lastRenderedPageBreak/>
        <w:t xml:space="preserve">Y. Tang, Y. Xu, Application of fuzzy naive </w:t>
      </w:r>
      <w:proofErr w:type="spellStart"/>
      <w:r>
        <w:rPr>
          <w:rFonts w:ascii="Times" w:hAnsi="Times" w:cs="Times"/>
          <w:color w:val="000000"/>
          <w:kern w:val="0"/>
          <w:sz w:val="26"/>
          <w:szCs w:val="26"/>
        </w:rPr>
        <w:t>bayes</w:t>
      </w:r>
      <w:proofErr w:type="spellEnd"/>
      <w:r>
        <w:rPr>
          <w:rFonts w:ascii="Times" w:hAnsi="Times" w:cs="Times"/>
          <w:color w:val="000000"/>
          <w:kern w:val="0"/>
          <w:sz w:val="26"/>
          <w:szCs w:val="26"/>
        </w:rPr>
        <w:t xml:space="preserve"> and a real-valued genetic algorithm in identification of fuzzy model, Information Sciences 169 (3-4) (2005) 205–226. </w:t>
      </w:r>
      <w:r w:rsidRPr="007D20CC">
        <w:rPr>
          <w:rFonts w:ascii="Times" w:hAnsi="Times" w:cs="Times"/>
          <w:color w:val="000000"/>
          <w:kern w:val="0"/>
          <w:sz w:val="26"/>
          <w:szCs w:val="26"/>
        </w:rPr>
        <w:t> </w:t>
      </w:r>
    </w:p>
    <w:p w14:paraId="3074AE68" w14:textId="19075DF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R. Hyndman, M. </w:t>
      </w:r>
      <w:proofErr w:type="spellStart"/>
      <w:r>
        <w:rPr>
          <w:rFonts w:ascii="Times" w:hAnsi="Times" w:cs="Times"/>
          <w:color w:val="000000"/>
          <w:kern w:val="0"/>
          <w:sz w:val="26"/>
          <w:szCs w:val="26"/>
        </w:rPr>
        <w:t>Akram</w:t>
      </w:r>
      <w:proofErr w:type="spellEnd"/>
      <w:r>
        <w:rPr>
          <w:rFonts w:ascii="Times" w:hAnsi="Times" w:cs="Times"/>
          <w:color w:val="000000"/>
          <w:kern w:val="0"/>
          <w:sz w:val="26"/>
          <w:szCs w:val="26"/>
        </w:rPr>
        <w:t xml:space="preserve">, Time series data library, http://www- personal.buseco.monash.edu.au/ </w:t>
      </w:r>
      <w:proofErr w:type="spellStart"/>
      <w:r>
        <w:rPr>
          <w:rFonts w:ascii="Times" w:hAnsi="Times" w:cs="Times"/>
          <w:color w:val="000000"/>
          <w:kern w:val="0"/>
          <w:sz w:val="26"/>
          <w:szCs w:val="26"/>
        </w:rPr>
        <w:t>hyndman</w:t>
      </w:r>
      <w:proofErr w:type="spellEnd"/>
      <w:r>
        <w:rPr>
          <w:rFonts w:ascii="Times" w:hAnsi="Times" w:cs="Times"/>
          <w:color w:val="000000"/>
          <w:kern w:val="0"/>
          <w:sz w:val="26"/>
          <w:szCs w:val="26"/>
        </w:rPr>
        <w:t xml:space="preserve">/TSDL/index.htm. </w:t>
      </w:r>
      <w:r w:rsidRPr="007D20CC">
        <w:rPr>
          <w:rFonts w:ascii="Times" w:hAnsi="Times" w:cs="Times"/>
          <w:color w:val="000000"/>
          <w:kern w:val="0"/>
          <w:sz w:val="26"/>
          <w:szCs w:val="26"/>
        </w:rPr>
        <w:t> </w:t>
      </w:r>
      <w:r>
        <w:rPr>
          <w:rFonts w:ascii="Times" w:hAnsi="Times" w:cs="Times"/>
          <w:color w:val="000000"/>
          <w:kern w:val="0"/>
          <w:sz w:val="26"/>
          <w:szCs w:val="26"/>
        </w:rPr>
        <w:t xml:space="preserve">11 </w:t>
      </w:r>
      <w:r w:rsidRPr="007D20CC">
        <w:rPr>
          <w:rFonts w:ascii="Times" w:hAnsi="Times" w:cs="Times"/>
          <w:color w:val="000000"/>
          <w:kern w:val="0"/>
          <w:sz w:val="26"/>
          <w:szCs w:val="26"/>
        </w:rPr>
        <w:t> </w:t>
      </w:r>
    </w:p>
    <w:p w14:paraId="0753899A" w14:textId="407987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sidRPr="00FA02E9">
        <w:rPr>
          <w:rFonts w:ascii="Times" w:hAnsi="Times" w:cs="Times"/>
          <w:color w:val="000000"/>
          <w:kern w:val="0"/>
          <w:sz w:val="26"/>
          <w:szCs w:val="26"/>
        </w:rPr>
        <w:t xml:space="preserve">N. J. </w:t>
      </w:r>
      <w:proofErr w:type="spellStart"/>
      <w:r w:rsidRPr="00FA02E9">
        <w:rPr>
          <w:rFonts w:ascii="Times" w:hAnsi="Times" w:cs="Times"/>
          <w:color w:val="000000"/>
          <w:kern w:val="0"/>
          <w:sz w:val="26"/>
          <w:szCs w:val="26"/>
        </w:rPr>
        <w:t>Randon</w:t>
      </w:r>
      <w:proofErr w:type="spellEnd"/>
      <w:r w:rsidRPr="00FA02E9">
        <w:rPr>
          <w:rFonts w:ascii="Times" w:hAnsi="Times" w:cs="Times"/>
          <w:color w:val="000000"/>
          <w:kern w:val="0"/>
          <w:sz w:val="26"/>
          <w:szCs w:val="26"/>
        </w:rPr>
        <w:t xml:space="preserve">,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60" w:name="_Toc165262395"/>
      <w:bookmarkStart w:id="61"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60"/>
      <w:bookmarkEnd w:id="61"/>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1"/>
          <w:headerReference w:type="default" r:id="rId62"/>
          <w:footerReference w:type="even" r:id="rId63"/>
          <w:footerReference w:type="default" r:id="rId64"/>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62" w:name="_Toc165262396"/>
      <w:bookmarkStart w:id="63" w:name="_Toc469855523"/>
      <w:r w:rsidRPr="007C6B41">
        <w:rPr>
          <w:rFonts w:ascii="宋体" w:eastAsia="宋体" w:hAnsi="宋体" w:hint="eastAsia"/>
        </w:rPr>
        <w:lastRenderedPageBreak/>
        <w:t>致谢</w:t>
      </w:r>
      <w:bookmarkEnd w:id="62"/>
      <w:bookmarkEnd w:id="63"/>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57E87B27" w:rsidR="002859E2" w:rsidRDefault="002859E2" w:rsidP="00B31AD8">
      <w:pPr>
        <w:pStyle w:val="a1"/>
        <w:ind w:firstLine="480"/>
        <w:rPr>
          <w:rFonts w:ascii="宋体" w:hAnsi="宋体"/>
        </w:rPr>
        <w:sectPr w:rsidR="002859E2" w:rsidSect="002859E2">
          <w:headerReference w:type="even" r:id="rId65"/>
          <w:headerReference w:type="default" r:id="rId66"/>
          <w:footerReference w:type="even" r:id="rId67"/>
          <w:footerReference w:type="default" r:id="rId68"/>
          <w:pgSz w:w="11906" w:h="16838" w:code="9"/>
          <w:pgMar w:top="2098" w:right="1758" w:bottom="2098" w:left="1758" w:header="1701" w:footer="1701" w:gutter="0"/>
          <w:cols w:space="425"/>
          <w:docGrid w:linePitch="312"/>
        </w:sectPr>
      </w:pPr>
      <w:r>
        <w:rPr>
          <w:rFonts w:ascii="宋体" w:hAnsi="宋体" w:hint="eastAsia"/>
        </w:rPr>
        <w:t xml:space="preserve">                                                         </w:t>
      </w:r>
      <w:r w:rsidR="00774BD6">
        <w:rPr>
          <w:rFonts w:ascii="宋体" w:hAnsi="宋体" w:hint="eastAsia"/>
        </w:rPr>
        <w:t>当前日期</w:t>
      </w:r>
    </w:p>
    <w:p w14:paraId="43050F4F" w14:textId="77777777" w:rsidR="002859E2" w:rsidRPr="007C6B41" w:rsidRDefault="002859E2" w:rsidP="009152EF"/>
    <w:sectPr w:rsidR="002859E2" w:rsidRPr="007C6B41" w:rsidSect="002859E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何永兴" w:date="2016-12-21T09:53:00Z" w:initials="何永兴">
    <w:p w14:paraId="1CDC78C6" w14:textId="77777777" w:rsidR="00C9218B" w:rsidRDefault="00C9218B" w:rsidP="00BC602B">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J. </w:t>
      </w:r>
      <w:proofErr w:type="spellStart"/>
      <w:r>
        <w:rPr>
          <w:rFonts w:ascii="Times" w:hAnsi="Times" w:cs="Times"/>
          <w:color w:val="FFFFFF"/>
          <w:kern w:val="0"/>
          <w:szCs w:val="24"/>
        </w:rPr>
        <w:t>Dombi</w:t>
      </w:r>
      <w:proofErr w:type="spellEnd"/>
      <w:r>
        <w:rPr>
          <w:rFonts w:ascii="Times" w:hAnsi="Times" w:cs="Times"/>
          <w:color w:val="FFFFFF"/>
          <w:kern w:val="0"/>
          <w:szCs w:val="24"/>
        </w:rPr>
        <w:t xml:space="preserve">, Membership function as an evaluation, Fuzzy Sets and Systems 35 (1990) 1-21. </w:t>
      </w:r>
      <w:r>
        <w:rPr>
          <w:rFonts w:ascii="MS Mincho" w:eastAsia="MS Mincho" w:hAnsi="MS Mincho" w:cs="MS Mincho"/>
          <w:color w:val="000000"/>
          <w:kern w:val="0"/>
          <w:szCs w:val="24"/>
        </w:rPr>
        <w:t> </w:t>
      </w:r>
    </w:p>
    <w:p w14:paraId="5CD5AF21" w14:textId="0CAC722A" w:rsidR="00C9218B" w:rsidRPr="00BC602B" w:rsidRDefault="00C9218B">
      <w:pPr>
        <w:pStyle w:val="ad"/>
      </w:pPr>
    </w:p>
  </w:comment>
  <w:comment w:id="27" w:author="何永兴" w:date="2016-12-21T10:36:00Z" w:initials="何永兴">
    <w:p w14:paraId="1AB9D010" w14:textId="2EC686B5" w:rsidR="00C9218B" w:rsidRDefault="00C9218B">
      <w:pPr>
        <w:pStyle w:val="ad"/>
      </w:pPr>
      <w:r>
        <w:rPr>
          <w:rStyle w:val="ae"/>
        </w:rPr>
        <w:annotationRef/>
      </w:r>
      <w:r>
        <w:t>FKNN</w:t>
      </w:r>
      <w:r>
        <w:rPr>
          <w:rFonts w:hint="eastAsia"/>
        </w:rPr>
        <w:t>所属位置</w:t>
      </w:r>
    </w:p>
  </w:comment>
  <w:comment w:id="28" w:author="何永兴" w:date="2016-12-21T10:49:00Z" w:initials="何永兴">
    <w:p w14:paraId="01313E1C" w14:textId="68E0B930" w:rsidR="00C9218B" w:rsidRPr="007B1180" w:rsidRDefault="00C9218B" w:rsidP="007B1180">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B. </w:t>
      </w:r>
      <w:proofErr w:type="spellStart"/>
      <w:r>
        <w:rPr>
          <w:rFonts w:ascii="Times" w:hAnsi="Times" w:cs="Times"/>
          <w:color w:val="FFFFFF"/>
          <w:kern w:val="0"/>
          <w:szCs w:val="24"/>
        </w:rPr>
        <w:t>Kosko</w:t>
      </w:r>
      <w:proofErr w:type="spellEnd"/>
      <w:r>
        <w:rPr>
          <w:rFonts w:ascii="Times" w:hAnsi="Times" w:cs="Times"/>
          <w:color w:val="FFFFFF"/>
          <w:kern w:val="0"/>
          <w:szCs w:val="24"/>
        </w:rPr>
        <w:t xml:space="preserve">, Neural Networks and Fuzzy Systems, Prentice Hall, Englewood Cliffs, New Jersey, </w:t>
      </w:r>
      <w:r>
        <w:rPr>
          <w:rFonts w:ascii="MS Mincho" w:eastAsia="MS Mincho" w:hAnsi="MS Mincho" w:cs="MS Mincho"/>
          <w:color w:val="000000"/>
          <w:kern w:val="0"/>
          <w:szCs w:val="24"/>
        </w:rPr>
        <w:t> </w:t>
      </w:r>
      <w:r>
        <w:rPr>
          <w:rFonts w:ascii="Times" w:hAnsi="Times" w:cs="Times"/>
          <w:color w:val="FFFFFF"/>
          <w:kern w:val="0"/>
          <w:szCs w:val="24"/>
        </w:rPr>
        <w:t xml:space="preserve">1992. </w:t>
      </w:r>
      <w:r>
        <w:rPr>
          <w:rFonts w:ascii="MS Mincho" w:eastAsia="MS Mincho" w:hAnsi="MS Mincho" w:cs="MS Mincho"/>
          <w:color w:val="000000"/>
          <w:kern w:val="0"/>
          <w:szCs w:val="24"/>
        </w:rPr>
        <w: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D5AF21" w15:done="0"/>
  <w15:commentEx w15:paraId="1AB9D010" w15:done="0"/>
  <w15:commentEx w15:paraId="01313E1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FDDBF" w14:textId="77777777" w:rsidR="004607D6" w:rsidRDefault="004607D6"/>
  </w:endnote>
  <w:endnote w:type="continuationSeparator" w:id="0">
    <w:p w14:paraId="441A6451" w14:textId="77777777" w:rsidR="004607D6" w:rsidRDefault="004607D6"/>
  </w:endnote>
  <w:endnote w:type="continuationNotice" w:id="1">
    <w:p w14:paraId="387678B0" w14:textId="77777777" w:rsidR="004607D6" w:rsidRDefault="004607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C9218B" w:rsidRDefault="00C9218B">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5D4C8B1F"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8</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149FD3C1"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266FA1">
      <w:rPr>
        <w:rStyle w:val="af6"/>
        <w:noProof/>
      </w:rPr>
      <w:t>5</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09399C87"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14</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36CAC8E5"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15</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21BB5856"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369D2B93"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21</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09FBE554"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345ACB">
      <w:rPr>
        <w:rStyle w:val="af6"/>
        <w:noProof/>
      </w:rPr>
      <w:t>24</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3F6B3CAA"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345ACB">
      <w:rPr>
        <w:rStyle w:val="af6"/>
        <w:noProof/>
      </w:rPr>
      <w:t>25</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50DEB28C"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345ACB">
      <w:rPr>
        <w:rStyle w:val="af6"/>
        <w:noProof/>
      </w:rPr>
      <w:t>26</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43FE4583"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25</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C9218B" w:rsidRDefault="00C9218B">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1D72136B"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26</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768B0F2C"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345ACB">
      <w:rPr>
        <w:rStyle w:val="af6"/>
        <w:noProof/>
      </w:rPr>
      <w:t>27</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15B52BB4"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28</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39E5C63D"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27</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C9218B" w:rsidRDefault="00C9218B">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69873E76"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38EDAAC2"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C9218B" w:rsidRPr="005F5043"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7503F94B"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3C479E39"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4A25F8EA" w:rsidR="00C9218B" w:rsidRDefault="00C9218B" w:rsidP="002859E2">
    <w:pPr>
      <w:pStyle w:val="af5"/>
      <w:jc w:val="center"/>
    </w:pPr>
    <w:r>
      <w:rPr>
        <w:rStyle w:val="af6"/>
      </w:rPr>
      <w:fldChar w:fldCharType="begin"/>
    </w:r>
    <w:r>
      <w:rPr>
        <w:rStyle w:val="af6"/>
      </w:rPr>
      <w:instrText xml:space="preserve"> PAGE </w:instrText>
    </w:r>
    <w:r>
      <w:rPr>
        <w:rStyle w:val="af6"/>
      </w:rPr>
      <w:fldChar w:fldCharType="separate"/>
    </w:r>
    <w:r w:rsidR="00D7049F">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8C9AF" w14:textId="77777777" w:rsidR="004607D6" w:rsidRDefault="004607D6">
      <w:r>
        <w:separator/>
      </w:r>
    </w:p>
  </w:footnote>
  <w:footnote w:type="continuationSeparator" w:id="0">
    <w:p w14:paraId="49545CA9" w14:textId="77777777" w:rsidR="004607D6" w:rsidRDefault="00460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381FBFF8" w:rsidR="00C9218B" w:rsidRPr="004266E6" w:rsidRDefault="00C9218B"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7049F" w:rsidRPr="00D7049F">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02968038" w:rsidR="00C9218B" w:rsidRPr="004266E6" w:rsidRDefault="00C9218B"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D7049F">
      <w:rPr>
        <w:rFonts w:hint="eastAsia"/>
        <w:noProof/>
      </w:rPr>
      <w:t>基于熵的模糊重构算法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440BD4A8" w:rsidR="00C9218B" w:rsidRDefault="00C9218B"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29CE88A1" w:rsidR="00C9218B" w:rsidRPr="004266E6" w:rsidRDefault="00C9218B"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D7049F">
      <w:rPr>
        <w:rFonts w:hint="eastAsia"/>
        <w:noProof/>
      </w:rPr>
      <w:t>实验</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4717CB10" w:rsidR="00C9218B" w:rsidRDefault="00C9218B">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5CD9C1E9" w:rsidR="00C9218B" w:rsidRDefault="00C9218B"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45ACB" w:rsidRPr="00345ACB">
      <w:rPr>
        <w:rFonts w:hint="eastAsia"/>
        <w:b/>
        <w:bCs/>
        <w:noProof/>
      </w:rPr>
      <w:t>参考文献</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60452041" w:rsidR="00C9218B" w:rsidRPr="0001043E" w:rsidRDefault="00C9218B"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45ACB">
      <w:rPr>
        <w:rFonts w:hint="eastAsia"/>
        <w:noProof/>
      </w:rPr>
      <w:t>攻读硕士学位期间主要的研究成果</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13030E71" w:rsidR="00C9218B" w:rsidRPr="004266E6" w:rsidRDefault="00C9218B"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Pr="006C20F5">
      <w:rPr>
        <w:rFonts w:hint="eastAsia"/>
        <w:b/>
        <w:bCs/>
        <w:noProof/>
      </w:rPr>
      <w:t>攻读硕士学位期间主要的研究成果</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19CEDFD4" w:rsidR="00C9218B" w:rsidRDefault="00C9218B">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2A89313E" w:rsidR="00C9218B" w:rsidRPr="004266E6" w:rsidRDefault="00C9218B"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45ACB">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45ACB">
      <w:rPr>
        <w:rFonts w:hint="eastAsia"/>
        <w:noProof/>
      </w:rPr>
      <w:t>实验</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C9218B" w:rsidRPr="00F53623" w:rsidRDefault="00C9218B" w:rsidP="002859E2">
    <w:pPr>
      <w:pStyle w:val="af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C9218B" w:rsidRDefault="00C9218B"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3FB094F9" w:rsidR="00C9218B" w:rsidRPr="004266E6" w:rsidRDefault="00C9218B"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实验</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C9218B" w:rsidRPr="004266E6" w:rsidRDefault="00C9218B"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669CC7C0" w:rsidR="00C9218B" w:rsidRDefault="00C9218B"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7049F">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31A34929" w:rsidR="00C9218B" w:rsidRPr="004266E6" w:rsidRDefault="00C9218B"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7049F">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4C97F968" w:rsidR="00C9218B" w:rsidRPr="004266E6" w:rsidRDefault="00C9218B"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7049F">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C9218B" w:rsidRPr="008D63EF" w:rsidRDefault="00C9218B"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7B81B1DC" w:rsidR="00C9218B" w:rsidRPr="00EF6096" w:rsidRDefault="00C9218B"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66FA1">
      <w:rPr>
        <w:rFonts w:hint="eastAsia"/>
        <w:noProof/>
      </w:rPr>
      <w:t>相关背景知识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C9218B" w:rsidRPr="005B5113" w:rsidRDefault="00C9218B" w:rsidP="002859E2">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0"/>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何永兴">
    <w15:presenceInfo w15:providerId="Windows Live" w15:userId="3c139ebf48938d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2404A"/>
    <w:rsid w:val="00031B97"/>
    <w:rsid w:val="00032068"/>
    <w:rsid w:val="00035FEF"/>
    <w:rsid w:val="00040056"/>
    <w:rsid w:val="00041EE5"/>
    <w:rsid w:val="00050703"/>
    <w:rsid w:val="000509D3"/>
    <w:rsid w:val="00060137"/>
    <w:rsid w:val="000657B2"/>
    <w:rsid w:val="00066836"/>
    <w:rsid w:val="0008503D"/>
    <w:rsid w:val="00085D2E"/>
    <w:rsid w:val="000915C8"/>
    <w:rsid w:val="00091F93"/>
    <w:rsid w:val="00094A67"/>
    <w:rsid w:val="000A0ADA"/>
    <w:rsid w:val="000A2682"/>
    <w:rsid w:val="000A4068"/>
    <w:rsid w:val="000A6531"/>
    <w:rsid w:val="000B336D"/>
    <w:rsid w:val="000C6DB5"/>
    <w:rsid w:val="000D0CDE"/>
    <w:rsid w:val="000D1E9C"/>
    <w:rsid w:val="000D29D5"/>
    <w:rsid w:val="000D3772"/>
    <w:rsid w:val="000F43D6"/>
    <w:rsid w:val="000F4FD7"/>
    <w:rsid w:val="00105DE6"/>
    <w:rsid w:val="001128E2"/>
    <w:rsid w:val="001150FF"/>
    <w:rsid w:val="001175FD"/>
    <w:rsid w:val="001319F5"/>
    <w:rsid w:val="00143089"/>
    <w:rsid w:val="00146F8F"/>
    <w:rsid w:val="001524B1"/>
    <w:rsid w:val="00160E51"/>
    <w:rsid w:val="00162B8E"/>
    <w:rsid w:val="00164F8F"/>
    <w:rsid w:val="00172B29"/>
    <w:rsid w:val="00175898"/>
    <w:rsid w:val="00182A08"/>
    <w:rsid w:val="001865AB"/>
    <w:rsid w:val="00186FDC"/>
    <w:rsid w:val="001877A1"/>
    <w:rsid w:val="0019446F"/>
    <w:rsid w:val="001979B9"/>
    <w:rsid w:val="001A1E9B"/>
    <w:rsid w:val="001A630F"/>
    <w:rsid w:val="001A79F7"/>
    <w:rsid w:val="001A7C70"/>
    <w:rsid w:val="001B3E75"/>
    <w:rsid w:val="001B441C"/>
    <w:rsid w:val="001C3380"/>
    <w:rsid w:val="001D55A5"/>
    <w:rsid w:val="001E2628"/>
    <w:rsid w:val="001E44BB"/>
    <w:rsid w:val="001E6128"/>
    <w:rsid w:val="001E76F6"/>
    <w:rsid w:val="001F574C"/>
    <w:rsid w:val="00211D62"/>
    <w:rsid w:val="002156AE"/>
    <w:rsid w:val="00221EC6"/>
    <w:rsid w:val="002236BC"/>
    <w:rsid w:val="00223A25"/>
    <w:rsid w:val="00223B95"/>
    <w:rsid w:val="0023222D"/>
    <w:rsid w:val="00232BF7"/>
    <w:rsid w:val="002344DC"/>
    <w:rsid w:val="00242889"/>
    <w:rsid w:val="002429ED"/>
    <w:rsid w:val="00243CD3"/>
    <w:rsid w:val="002443C5"/>
    <w:rsid w:val="00246D9D"/>
    <w:rsid w:val="00257255"/>
    <w:rsid w:val="00261617"/>
    <w:rsid w:val="002628CC"/>
    <w:rsid w:val="00262DF2"/>
    <w:rsid w:val="00266FA1"/>
    <w:rsid w:val="002712C8"/>
    <w:rsid w:val="0028091D"/>
    <w:rsid w:val="00284B4D"/>
    <w:rsid w:val="002859E2"/>
    <w:rsid w:val="00286108"/>
    <w:rsid w:val="002870CD"/>
    <w:rsid w:val="002A4B34"/>
    <w:rsid w:val="002A4E4E"/>
    <w:rsid w:val="002A545B"/>
    <w:rsid w:val="002B3002"/>
    <w:rsid w:val="002B3DDC"/>
    <w:rsid w:val="002C4179"/>
    <w:rsid w:val="002D08C0"/>
    <w:rsid w:val="002E5C4C"/>
    <w:rsid w:val="002E6583"/>
    <w:rsid w:val="002E7E97"/>
    <w:rsid w:val="002F0CD1"/>
    <w:rsid w:val="002F5420"/>
    <w:rsid w:val="002F6379"/>
    <w:rsid w:val="0030274E"/>
    <w:rsid w:val="00304310"/>
    <w:rsid w:val="0030784E"/>
    <w:rsid w:val="0030796A"/>
    <w:rsid w:val="00311260"/>
    <w:rsid w:val="00312E1F"/>
    <w:rsid w:val="003241F0"/>
    <w:rsid w:val="00330215"/>
    <w:rsid w:val="0033141C"/>
    <w:rsid w:val="00333376"/>
    <w:rsid w:val="003363C2"/>
    <w:rsid w:val="00336E22"/>
    <w:rsid w:val="00345ACB"/>
    <w:rsid w:val="003544FA"/>
    <w:rsid w:val="00354FB2"/>
    <w:rsid w:val="00363F5B"/>
    <w:rsid w:val="00364234"/>
    <w:rsid w:val="0036482A"/>
    <w:rsid w:val="00365B90"/>
    <w:rsid w:val="00376F9F"/>
    <w:rsid w:val="003874A6"/>
    <w:rsid w:val="00393C15"/>
    <w:rsid w:val="003A0886"/>
    <w:rsid w:val="003A0A1F"/>
    <w:rsid w:val="003A11AC"/>
    <w:rsid w:val="003A43DE"/>
    <w:rsid w:val="003B36B0"/>
    <w:rsid w:val="003B3FD7"/>
    <w:rsid w:val="003B7C01"/>
    <w:rsid w:val="003B7FBC"/>
    <w:rsid w:val="003C6249"/>
    <w:rsid w:val="003C68B4"/>
    <w:rsid w:val="003E1B0E"/>
    <w:rsid w:val="003E5AF8"/>
    <w:rsid w:val="003F13C3"/>
    <w:rsid w:val="003F1FDE"/>
    <w:rsid w:val="003F2E2C"/>
    <w:rsid w:val="003F3225"/>
    <w:rsid w:val="003F6180"/>
    <w:rsid w:val="00405966"/>
    <w:rsid w:val="0041087B"/>
    <w:rsid w:val="004139A3"/>
    <w:rsid w:val="00414028"/>
    <w:rsid w:val="00414C9C"/>
    <w:rsid w:val="00417474"/>
    <w:rsid w:val="004213CB"/>
    <w:rsid w:val="00426B44"/>
    <w:rsid w:val="004455E4"/>
    <w:rsid w:val="0045138B"/>
    <w:rsid w:val="004606FE"/>
    <w:rsid w:val="004607D6"/>
    <w:rsid w:val="00471403"/>
    <w:rsid w:val="00475F10"/>
    <w:rsid w:val="004761F2"/>
    <w:rsid w:val="00496F22"/>
    <w:rsid w:val="004A2C33"/>
    <w:rsid w:val="004A6E8D"/>
    <w:rsid w:val="004B1E6B"/>
    <w:rsid w:val="004B64D9"/>
    <w:rsid w:val="004C3FD2"/>
    <w:rsid w:val="004C5694"/>
    <w:rsid w:val="004C58D3"/>
    <w:rsid w:val="004D1BB9"/>
    <w:rsid w:val="004D54C1"/>
    <w:rsid w:val="004D6985"/>
    <w:rsid w:val="004E0A3B"/>
    <w:rsid w:val="004E304E"/>
    <w:rsid w:val="004F6A6D"/>
    <w:rsid w:val="004F7F65"/>
    <w:rsid w:val="005041DC"/>
    <w:rsid w:val="00505B87"/>
    <w:rsid w:val="00511C0A"/>
    <w:rsid w:val="005158C9"/>
    <w:rsid w:val="005205D9"/>
    <w:rsid w:val="00522EA5"/>
    <w:rsid w:val="0052376E"/>
    <w:rsid w:val="0052631F"/>
    <w:rsid w:val="00535996"/>
    <w:rsid w:val="0054223F"/>
    <w:rsid w:val="0055603A"/>
    <w:rsid w:val="00557AEC"/>
    <w:rsid w:val="00560F02"/>
    <w:rsid w:val="00561A18"/>
    <w:rsid w:val="00562379"/>
    <w:rsid w:val="00563BA3"/>
    <w:rsid w:val="00565A8E"/>
    <w:rsid w:val="0056679E"/>
    <w:rsid w:val="00577160"/>
    <w:rsid w:val="005878FC"/>
    <w:rsid w:val="00591416"/>
    <w:rsid w:val="00594373"/>
    <w:rsid w:val="0059714B"/>
    <w:rsid w:val="005A02CE"/>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21494"/>
    <w:rsid w:val="00651B17"/>
    <w:rsid w:val="00651CAA"/>
    <w:rsid w:val="00652F47"/>
    <w:rsid w:val="00654EE9"/>
    <w:rsid w:val="006551BC"/>
    <w:rsid w:val="00655BF3"/>
    <w:rsid w:val="0066567E"/>
    <w:rsid w:val="006748C7"/>
    <w:rsid w:val="00675BF5"/>
    <w:rsid w:val="00676C76"/>
    <w:rsid w:val="006866B2"/>
    <w:rsid w:val="00687D49"/>
    <w:rsid w:val="006A026C"/>
    <w:rsid w:val="006A182A"/>
    <w:rsid w:val="006A2FE7"/>
    <w:rsid w:val="006B02DA"/>
    <w:rsid w:val="006B2808"/>
    <w:rsid w:val="006B2E04"/>
    <w:rsid w:val="006C20F5"/>
    <w:rsid w:val="006C23B3"/>
    <w:rsid w:val="006C6D56"/>
    <w:rsid w:val="006C78AD"/>
    <w:rsid w:val="006D2D37"/>
    <w:rsid w:val="006D488D"/>
    <w:rsid w:val="006E1467"/>
    <w:rsid w:val="006E22A7"/>
    <w:rsid w:val="006E4EE9"/>
    <w:rsid w:val="006F6256"/>
    <w:rsid w:val="0070367D"/>
    <w:rsid w:val="0070594F"/>
    <w:rsid w:val="0070659B"/>
    <w:rsid w:val="0070721E"/>
    <w:rsid w:val="007257FF"/>
    <w:rsid w:val="00725A6C"/>
    <w:rsid w:val="0072739E"/>
    <w:rsid w:val="00733DED"/>
    <w:rsid w:val="007434A1"/>
    <w:rsid w:val="007438DA"/>
    <w:rsid w:val="0074645A"/>
    <w:rsid w:val="00746B47"/>
    <w:rsid w:val="00761A16"/>
    <w:rsid w:val="00774BD6"/>
    <w:rsid w:val="007859F3"/>
    <w:rsid w:val="007A3E05"/>
    <w:rsid w:val="007A494A"/>
    <w:rsid w:val="007A5DEC"/>
    <w:rsid w:val="007B0879"/>
    <w:rsid w:val="007B1180"/>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6A18"/>
    <w:rsid w:val="00847F2C"/>
    <w:rsid w:val="008534E2"/>
    <w:rsid w:val="008641C7"/>
    <w:rsid w:val="008649FB"/>
    <w:rsid w:val="00871CA4"/>
    <w:rsid w:val="008753A8"/>
    <w:rsid w:val="008815D6"/>
    <w:rsid w:val="00884480"/>
    <w:rsid w:val="00886C96"/>
    <w:rsid w:val="00895D02"/>
    <w:rsid w:val="008A6A83"/>
    <w:rsid w:val="008B04F7"/>
    <w:rsid w:val="008B2C07"/>
    <w:rsid w:val="008B338F"/>
    <w:rsid w:val="008C23FF"/>
    <w:rsid w:val="008D00CD"/>
    <w:rsid w:val="008D1D3A"/>
    <w:rsid w:val="008D63EF"/>
    <w:rsid w:val="008D721D"/>
    <w:rsid w:val="008E2E72"/>
    <w:rsid w:val="008E54CF"/>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7E11"/>
    <w:rsid w:val="009C6A65"/>
    <w:rsid w:val="009D0F56"/>
    <w:rsid w:val="009D11C4"/>
    <w:rsid w:val="009D6DBE"/>
    <w:rsid w:val="009D749C"/>
    <w:rsid w:val="009E0ABF"/>
    <w:rsid w:val="009E1EFA"/>
    <w:rsid w:val="009F50E4"/>
    <w:rsid w:val="009F72F7"/>
    <w:rsid w:val="00A00270"/>
    <w:rsid w:val="00A00D34"/>
    <w:rsid w:val="00A02C3F"/>
    <w:rsid w:val="00A04879"/>
    <w:rsid w:val="00A15487"/>
    <w:rsid w:val="00A221D3"/>
    <w:rsid w:val="00A239FF"/>
    <w:rsid w:val="00A32709"/>
    <w:rsid w:val="00A35EC2"/>
    <w:rsid w:val="00A411E0"/>
    <w:rsid w:val="00A41C63"/>
    <w:rsid w:val="00A42218"/>
    <w:rsid w:val="00A45650"/>
    <w:rsid w:val="00A459F4"/>
    <w:rsid w:val="00A4634B"/>
    <w:rsid w:val="00A5189D"/>
    <w:rsid w:val="00A57577"/>
    <w:rsid w:val="00A7366F"/>
    <w:rsid w:val="00A738F7"/>
    <w:rsid w:val="00A74C0B"/>
    <w:rsid w:val="00A758C3"/>
    <w:rsid w:val="00A75A04"/>
    <w:rsid w:val="00A92BD9"/>
    <w:rsid w:val="00A92E73"/>
    <w:rsid w:val="00A96DB6"/>
    <w:rsid w:val="00AA3058"/>
    <w:rsid w:val="00AA422A"/>
    <w:rsid w:val="00AB0513"/>
    <w:rsid w:val="00AB0B02"/>
    <w:rsid w:val="00AB195A"/>
    <w:rsid w:val="00AD16B1"/>
    <w:rsid w:val="00AD5F5C"/>
    <w:rsid w:val="00AE15E2"/>
    <w:rsid w:val="00AE25AD"/>
    <w:rsid w:val="00AE496B"/>
    <w:rsid w:val="00AE60B3"/>
    <w:rsid w:val="00AF166D"/>
    <w:rsid w:val="00AF5387"/>
    <w:rsid w:val="00AF6563"/>
    <w:rsid w:val="00AF7039"/>
    <w:rsid w:val="00B13766"/>
    <w:rsid w:val="00B22844"/>
    <w:rsid w:val="00B25763"/>
    <w:rsid w:val="00B25A54"/>
    <w:rsid w:val="00B26731"/>
    <w:rsid w:val="00B315F4"/>
    <w:rsid w:val="00B31AD8"/>
    <w:rsid w:val="00B4155B"/>
    <w:rsid w:val="00B4583A"/>
    <w:rsid w:val="00B5118B"/>
    <w:rsid w:val="00B52263"/>
    <w:rsid w:val="00B53502"/>
    <w:rsid w:val="00B632D5"/>
    <w:rsid w:val="00B720A5"/>
    <w:rsid w:val="00B729FA"/>
    <w:rsid w:val="00B760D5"/>
    <w:rsid w:val="00B765A4"/>
    <w:rsid w:val="00B83B89"/>
    <w:rsid w:val="00B83CF2"/>
    <w:rsid w:val="00B90601"/>
    <w:rsid w:val="00B94501"/>
    <w:rsid w:val="00B96EA6"/>
    <w:rsid w:val="00B970AC"/>
    <w:rsid w:val="00BB5DA0"/>
    <w:rsid w:val="00BB66A1"/>
    <w:rsid w:val="00BC5665"/>
    <w:rsid w:val="00BC5CAB"/>
    <w:rsid w:val="00BC602B"/>
    <w:rsid w:val="00BD0805"/>
    <w:rsid w:val="00BE0602"/>
    <w:rsid w:val="00BE1337"/>
    <w:rsid w:val="00BE2203"/>
    <w:rsid w:val="00BF6202"/>
    <w:rsid w:val="00C05809"/>
    <w:rsid w:val="00C16199"/>
    <w:rsid w:val="00C31722"/>
    <w:rsid w:val="00C32021"/>
    <w:rsid w:val="00C35CC7"/>
    <w:rsid w:val="00C40138"/>
    <w:rsid w:val="00C4139A"/>
    <w:rsid w:val="00C41F66"/>
    <w:rsid w:val="00C46C33"/>
    <w:rsid w:val="00C5295A"/>
    <w:rsid w:val="00C607A2"/>
    <w:rsid w:val="00C63265"/>
    <w:rsid w:val="00C7130E"/>
    <w:rsid w:val="00C8175A"/>
    <w:rsid w:val="00C81A7E"/>
    <w:rsid w:val="00C826AE"/>
    <w:rsid w:val="00C82E22"/>
    <w:rsid w:val="00C90E3D"/>
    <w:rsid w:val="00C9218B"/>
    <w:rsid w:val="00CA0095"/>
    <w:rsid w:val="00CA197A"/>
    <w:rsid w:val="00CA65C2"/>
    <w:rsid w:val="00CC012D"/>
    <w:rsid w:val="00CC019D"/>
    <w:rsid w:val="00CC3D7C"/>
    <w:rsid w:val="00CD06DD"/>
    <w:rsid w:val="00CD30E4"/>
    <w:rsid w:val="00CD692B"/>
    <w:rsid w:val="00CE1005"/>
    <w:rsid w:val="00CE25CA"/>
    <w:rsid w:val="00CF553C"/>
    <w:rsid w:val="00D00B71"/>
    <w:rsid w:val="00D01E09"/>
    <w:rsid w:val="00D04D4F"/>
    <w:rsid w:val="00D04E83"/>
    <w:rsid w:val="00D07669"/>
    <w:rsid w:val="00D23B4B"/>
    <w:rsid w:val="00D308B3"/>
    <w:rsid w:val="00D31E06"/>
    <w:rsid w:val="00D3485E"/>
    <w:rsid w:val="00D510D4"/>
    <w:rsid w:val="00D511D0"/>
    <w:rsid w:val="00D51A69"/>
    <w:rsid w:val="00D5242B"/>
    <w:rsid w:val="00D52F83"/>
    <w:rsid w:val="00D6495E"/>
    <w:rsid w:val="00D67656"/>
    <w:rsid w:val="00D67FF5"/>
    <w:rsid w:val="00D7049F"/>
    <w:rsid w:val="00D823B7"/>
    <w:rsid w:val="00D83576"/>
    <w:rsid w:val="00D864D7"/>
    <w:rsid w:val="00D86B91"/>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33D1E"/>
    <w:rsid w:val="00E37CDC"/>
    <w:rsid w:val="00E40915"/>
    <w:rsid w:val="00E43132"/>
    <w:rsid w:val="00E501F1"/>
    <w:rsid w:val="00E52E76"/>
    <w:rsid w:val="00E55BCD"/>
    <w:rsid w:val="00E5793C"/>
    <w:rsid w:val="00E64A9C"/>
    <w:rsid w:val="00E66FE8"/>
    <w:rsid w:val="00E6712C"/>
    <w:rsid w:val="00E75E27"/>
    <w:rsid w:val="00E80A48"/>
    <w:rsid w:val="00E876C4"/>
    <w:rsid w:val="00E97D40"/>
    <w:rsid w:val="00EA0DD0"/>
    <w:rsid w:val="00EB0C2B"/>
    <w:rsid w:val="00EB678F"/>
    <w:rsid w:val="00ED1053"/>
    <w:rsid w:val="00ED2A4F"/>
    <w:rsid w:val="00ED46CB"/>
    <w:rsid w:val="00ED46FA"/>
    <w:rsid w:val="00ED793C"/>
    <w:rsid w:val="00EE263C"/>
    <w:rsid w:val="00EE27CE"/>
    <w:rsid w:val="00EF5725"/>
    <w:rsid w:val="00EF6D2E"/>
    <w:rsid w:val="00F0309F"/>
    <w:rsid w:val="00F06C3E"/>
    <w:rsid w:val="00F06EF1"/>
    <w:rsid w:val="00F07BD9"/>
    <w:rsid w:val="00F10259"/>
    <w:rsid w:val="00F12E05"/>
    <w:rsid w:val="00F2179F"/>
    <w:rsid w:val="00F2613A"/>
    <w:rsid w:val="00F325FB"/>
    <w:rsid w:val="00F3471D"/>
    <w:rsid w:val="00F37923"/>
    <w:rsid w:val="00F37BD0"/>
    <w:rsid w:val="00F44B16"/>
    <w:rsid w:val="00F47577"/>
    <w:rsid w:val="00F51A82"/>
    <w:rsid w:val="00F60C46"/>
    <w:rsid w:val="00F65ACC"/>
    <w:rsid w:val="00F73FC6"/>
    <w:rsid w:val="00F87D7E"/>
    <w:rsid w:val="00F91541"/>
    <w:rsid w:val="00FA02E9"/>
    <w:rsid w:val="00FA2E9F"/>
    <w:rsid w:val="00FB0DD3"/>
    <w:rsid w:val="00FB1677"/>
    <w:rsid w:val="00FB2E7A"/>
    <w:rsid w:val="00FB494C"/>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eader" Target="header5.xml"/><Relationship Id="rId42" Type="http://schemas.openxmlformats.org/officeDocument/2006/relationships/image" Target="media/image13.png"/><Relationship Id="rId47" Type="http://schemas.openxmlformats.org/officeDocument/2006/relationships/image" Target="media/image120.png"/><Relationship Id="rId63" Type="http://schemas.openxmlformats.org/officeDocument/2006/relationships/footer" Target="footer18.xml"/><Relationship Id="rId68" Type="http://schemas.openxmlformats.org/officeDocument/2006/relationships/footer" Target="footer2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footer" Target="footer11.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header" Target="header14.xml"/><Relationship Id="rId66" Type="http://schemas.openxmlformats.org/officeDocument/2006/relationships/header" Target="header18.xm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microsoft.com/office/2011/relationships/commentsExtended" Target="commentsExtended.xml"/><Relationship Id="rId30" Type="http://schemas.openxmlformats.org/officeDocument/2006/relationships/image" Target="media/image5.emf"/><Relationship Id="rId35" Type="http://schemas.openxmlformats.org/officeDocument/2006/relationships/header" Target="header8.xml"/><Relationship Id="rId43" Type="http://schemas.openxmlformats.org/officeDocument/2006/relationships/image" Target="media/image14.png"/><Relationship Id="rId48" Type="http://schemas.openxmlformats.org/officeDocument/2006/relationships/image" Target="media/image130.png"/><Relationship Id="rId56" Type="http://schemas.openxmlformats.org/officeDocument/2006/relationships/footer" Target="footer15.xml"/><Relationship Id="rId64" Type="http://schemas.openxmlformats.org/officeDocument/2006/relationships/footer" Target="footer19.xml"/><Relationship Id="rId69"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footer" Target="footer12.xm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image" Target="media/image8.emf"/><Relationship Id="rId38" Type="http://schemas.openxmlformats.org/officeDocument/2006/relationships/image" Target="media/image9.emf"/><Relationship Id="rId46" Type="http://schemas.openxmlformats.org/officeDocument/2006/relationships/image" Target="media/image17.png"/><Relationship Id="rId59" Type="http://schemas.openxmlformats.org/officeDocument/2006/relationships/footer" Target="footer16.xml"/><Relationship Id="rId67" Type="http://schemas.openxmlformats.org/officeDocument/2006/relationships/footer" Target="footer20.xml"/><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eader" Target="header12.xml"/><Relationship Id="rId62" Type="http://schemas.openxmlformats.org/officeDocument/2006/relationships/header" Target="header16.xml"/><Relationship Id="rId70" Type="http://schemas.openxmlformats.org/officeDocument/2006/relationships/header" Target="header2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3.emf"/><Relationship Id="rId36" Type="http://schemas.openxmlformats.org/officeDocument/2006/relationships/footer" Target="footer10.xml"/><Relationship Id="rId49" Type="http://schemas.openxmlformats.org/officeDocument/2006/relationships/header" Target="header9.xml"/><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6.emf"/><Relationship Id="rId44" Type="http://schemas.openxmlformats.org/officeDocument/2006/relationships/image" Target="media/image15.png"/><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header" Target="header17.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0.png"/><Relationship Id="rId34" Type="http://schemas.openxmlformats.org/officeDocument/2006/relationships/header" Target="header7.xml"/><Relationship Id="rId50" Type="http://schemas.openxmlformats.org/officeDocument/2006/relationships/header" Target="header10.xml"/><Relationship Id="rId55"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footer" Target="foot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F9637399-A644-44D4-8992-41151F7C6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3383</TotalTime>
  <Pages>1</Pages>
  <Words>4153</Words>
  <Characters>23674</Characters>
  <Application>Microsoft Office Word</Application>
  <DocSecurity>0</DocSecurity>
  <Lines>197</Lines>
  <Paragraphs>55</Paragraphs>
  <ScaleCrop>false</ScaleCrop>
  <Company>浙江大学计算机系</Company>
  <LinksUpToDate>false</LinksUpToDate>
  <CharactersWithSpaces>27772</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223</cp:revision>
  <cp:lastPrinted>2007-04-19T06:27:00Z</cp:lastPrinted>
  <dcterms:created xsi:type="dcterms:W3CDTF">2016-12-06T08:20:00Z</dcterms:created>
  <dcterms:modified xsi:type="dcterms:W3CDTF">2016-12-21T14:33:00Z</dcterms:modified>
</cp:coreProperties>
</file>